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8FE4C7" w14:textId="7A6351DB" w:rsidR="003B4A10" w:rsidRDefault="00CF318D">
      <w:pPr>
        <w:pBdr>
          <w:bottom w:val="single" w:sz="18" w:space="1" w:color="auto"/>
        </w:pBdr>
        <w:jc w:val="left"/>
        <w:rPr>
          <w:rFonts w:ascii="Arial" w:hAnsi="Arial"/>
          <w:b/>
          <w:sz w:val="48"/>
          <w:lang w:val="es-ES"/>
        </w:rPr>
      </w:pPr>
      <w:bookmarkStart w:id="0" w:name="_GoBack"/>
      <w:bookmarkEnd w:id="0"/>
      <w:r>
        <w:rPr>
          <w:rFonts w:ascii="Arial" w:hAnsi="Arial"/>
          <w:b/>
          <w:sz w:val="48"/>
          <w:lang w:val="es-ES"/>
        </w:rPr>
        <w:t>Sistemas Operativos</w:t>
      </w:r>
    </w:p>
    <w:p w14:paraId="62486DEC" w14:textId="43538F3C" w:rsidR="003B4A10" w:rsidRPr="00122133" w:rsidRDefault="00FA0E0B">
      <w:pPr>
        <w:pBdr>
          <w:bottom w:val="single" w:sz="18" w:space="1" w:color="auto"/>
        </w:pBdr>
        <w:jc w:val="left"/>
        <w:rPr>
          <w:rFonts w:ascii="Arial" w:hAnsi="Arial"/>
          <w:b/>
          <w:sz w:val="32"/>
          <w:szCs w:val="32"/>
          <w:lang w:val="es-ES"/>
        </w:rPr>
      </w:pPr>
      <w:r w:rsidRPr="00FA0E0B">
        <w:rPr>
          <w:rFonts w:ascii="Arial" w:hAnsi="Arial"/>
          <w:b/>
          <w:sz w:val="32"/>
          <w:szCs w:val="32"/>
          <w:lang w:val="es-ES"/>
        </w:rPr>
        <w:t>Práctica 1.1 - Introducción a las herramientas</w:t>
      </w:r>
    </w:p>
    <w:p w14:paraId="0FADE974" w14:textId="07C3567C" w:rsidR="000A49D3" w:rsidRPr="00122133" w:rsidRDefault="000A49D3">
      <w:pPr>
        <w:pBdr>
          <w:bottom w:val="single" w:sz="18" w:space="1" w:color="auto"/>
        </w:pBdr>
        <w:jc w:val="left"/>
        <w:rPr>
          <w:rFonts w:ascii="Arial" w:hAnsi="Arial"/>
          <w:b/>
          <w:sz w:val="32"/>
          <w:szCs w:val="32"/>
          <w:lang w:val="es-ES"/>
        </w:rPr>
      </w:pPr>
      <w:r w:rsidRPr="00122133">
        <w:rPr>
          <w:rFonts w:ascii="Arial" w:hAnsi="Arial"/>
          <w:b/>
          <w:sz w:val="32"/>
          <w:szCs w:val="32"/>
          <w:lang w:val="es-ES"/>
        </w:rPr>
        <w:t xml:space="preserve">Fecha: </w:t>
      </w:r>
      <w:r w:rsidR="00FA0E0B">
        <w:rPr>
          <w:rFonts w:ascii="Arial" w:hAnsi="Arial"/>
          <w:b/>
          <w:sz w:val="32"/>
          <w:szCs w:val="32"/>
          <w:lang w:val="es-ES"/>
        </w:rPr>
        <w:t>12/09/2024</w:t>
      </w:r>
    </w:p>
    <w:p w14:paraId="1DE1BE24" w14:textId="44032BEE" w:rsidR="000A49D3" w:rsidRDefault="00DA351E">
      <w:pPr>
        <w:pBdr>
          <w:bottom w:val="single" w:sz="18" w:space="1" w:color="auto"/>
        </w:pBdr>
        <w:jc w:val="left"/>
        <w:rPr>
          <w:rFonts w:ascii="Arial" w:hAnsi="Arial"/>
          <w:b/>
          <w:sz w:val="32"/>
          <w:szCs w:val="32"/>
          <w:lang w:val="es-ES"/>
        </w:rPr>
      </w:pPr>
      <w:r>
        <w:rPr>
          <w:rFonts w:ascii="Arial" w:hAnsi="Arial"/>
          <w:b/>
          <w:sz w:val="32"/>
          <w:szCs w:val="32"/>
          <w:lang w:val="es-ES"/>
        </w:rPr>
        <w:t>Alumno</w:t>
      </w:r>
      <w:r w:rsidR="000A49D3" w:rsidRPr="00122133">
        <w:rPr>
          <w:rFonts w:ascii="Arial" w:hAnsi="Arial"/>
          <w:b/>
          <w:sz w:val="32"/>
          <w:szCs w:val="32"/>
          <w:lang w:val="es-ES"/>
        </w:rPr>
        <w:t xml:space="preserve">: </w:t>
      </w:r>
      <w:r w:rsidR="00FA0E0B">
        <w:rPr>
          <w:rFonts w:ascii="Arial" w:hAnsi="Arial"/>
          <w:b/>
          <w:sz w:val="32"/>
          <w:szCs w:val="32"/>
          <w:lang w:val="es-ES"/>
        </w:rPr>
        <w:t>Jorge Benjumea Burillo</w:t>
      </w:r>
    </w:p>
    <w:p w14:paraId="78482AFD" w14:textId="07AB0DFC" w:rsidR="00122133" w:rsidRPr="00122133" w:rsidRDefault="00122133">
      <w:pPr>
        <w:pBdr>
          <w:bottom w:val="single" w:sz="18" w:space="1" w:color="auto"/>
        </w:pBdr>
        <w:jc w:val="left"/>
        <w:rPr>
          <w:rFonts w:ascii="Arial" w:hAnsi="Arial"/>
          <w:b/>
          <w:sz w:val="32"/>
          <w:szCs w:val="32"/>
          <w:lang w:val="es-ES"/>
        </w:rPr>
      </w:pPr>
      <w:r>
        <w:rPr>
          <w:rFonts w:ascii="Arial" w:hAnsi="Arial"/>
          <w:b/>
          <w:sz w:val="32"/>
          <w:szCs w:val="32"/>
          <w:lang w:val="es-ES"/>
        </w:rPr>
        <w:t xml:space="preserve">Correo: </w:t>
      </w:r>
      <w:r w:rsidR="00FA0E0B">
        <w:rPr>
          <w:rFonts w:ascii="Arial" w:hAnsi="Arial"/>
          <w:b/>
          <w:sz w:val="32"/>
          <w:szCs w:val="32"/>
          <w:lang w:val="es-ES"/>
        </w:rPr>
        <w:t>jorge.benjumea@alumnos.upm.es</w:t>
      </w:r>
    </w:p>
    <w:p w14:paraId="03A629CB" w14:textId="63648445" w:rsidR="000A49D3" w:rsidRDefault="00FA0E0B" w:rsidP="000A49D3">
      <w:pPr>
        <w:pStyle w:val="Ttulo1"/>
        <w:rPr>
          <w:lang w:val="es-ES"/>
        </w:rPr>
      </w:pPr>
      <w:r>
        <w:rPr>
          <w:lang w:val="es-ES"/>
        </w:rPr>
        <w:t>Herramientas Funcionando</w:t>
      </w:r>
    </w:p>
    <w:p w14:paraId="223336AA" w14:textId="0682DFF9" w:rsidR="000405D3" w:rsidRDefault="001E4082" w:rsidP="00FA0E0B">
      <w:pPr>
        <w:pStyle w:val="Primerprrafo"/>
        <w:rPr>
          <w:lang w:val="es-ES"/>
        </w:rPr>
      </w:pPr>
      <w:r w:rsidRPr="001E4082">
        <w:rPr>
          <w:noProof/>
          <w:lang w:val="es-ES"/>
        </w:rPr>
        <w:drawing>
          <wp:inline distT="0" distB="0" distL="0" distR="0" wp14:anchorId="65D71132" wp14:editId="121E6260">
            <wp:extent cx="6646545" cy="373888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FA00" w14:textId="77777777" w:rsidR="000405D3" w:rsidRDefault="000405D3">
      <w:pPr>
        <w:spacing w:after="0"/>
        <w:jc w:val="left"/>
        <w:rPr>
          <w:lang w:val="es-ES"/>
        </w:rPr>
      </w:pPr>
      <w:r>
        <w:rPr>
          <w:lang w:val="es-ES"/>
        </w:rPr>
        <w:br w:type="page"/>
      </w:r>
    </w:p>
    <w:p w14:paraId="5218FBDD" w14:textId="250C0372" w:rsidR="00FA0E0B" w:rsidRDefault="00FA0E0B" w:rsidP="00FA0E0B">
      <w:pPr>
        <w:pStyle w:val="Ttulo1"/>
        <w:rPr>
          <w:lang w:val="es-ES"/>
        </w:rPr>
      </w:pPr>
      <w:r w:rsidRPr="00FA0E0B">
        <w:rPr>
          <w:lang w:val="es-ES"/>
        </w:rPr>
        <w:lastRenderedPageBreak/>
        <w:t xml:space="preserve">MOTD y </w:t>
      </w:r>
      <w:proofErr w:type="spellStart"/>
      <w:r w:rsidRPr="00FA0E0B">
        <w:rPr>
          <w:lang w:val="es-ES"/>
        </w:rPr>
        <w:t>Prompt</w:t>
      </w:r>
      <w:proofErr w:type="spellEnd"/>
      <w:r w:rsidRPr="00FA0E0B">
        <w:rPr>
          <w:lang w:val="es-ES"/>
        </w:rPr>
        <w:t xml:space="preserve"> con tu identificador</w:t>
      </w:r>
    </w:p>
    <w:p w14:paraId="58ECFA30" w14:textId="5F8D7ECE" w:rsidR="000405D3" w:rsidRDefault="009C328E" w:rsidP="000405D3">
      <w:pPr>
        <w:pStyle w:val="Primerprrafo"/>
        <w:rPr>
          <w:lang w:val="es-ES"/>
        </w:rPr>
      </w:pPr>
      <w:r w:rsidRPr="009C328E">
        <w:rPr>
          <w:noProof/>
          <w:lang w:val="es-ES"/>
        </w:rPr>
        <w:drawing>
          <wp:inline distT="0" distB="0" distL="0" distR="0" wp14:anchorId="52469CB8" wp14:editId="6EF06FA4">
            <wp:extent cx="6646545" cy="3738880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2719" w14:textId="77777777" w:rsidR="000405D3" w:rsidRDefault="000405D3">
      <w:pPr>
        <w:spacing w:after="0"/>
        <w:jc w:val="left"/>
        <w:rPr>
          <w:lang w:val="es-ES"/>
        </w:rPr>
      </w:pPr>
      <w:r>
        <w:rPr>
          <w:lang w:val="es-ES"/>
        </w:rPr>
        <w:br w:type="page"/>
      </w:r>
    </w:p>
    <w:p w14:paraId="7472E88C" w14:textId="27BD4CB6" w:rsidR="00FA0E0B" w:rsidRDefault="00FA0E0B" w:rsidP="00FA0E0B">
      <w:pPr>
        <w:pStyle w:val="Ttulo1"/>
        <w:rPr>
          <w:lang w:val="es-ES"/>
        </w:rPr>
      </w:pPr>
      <w:r w:rsidRPr="00FA0E0B">
        <w:rPr>
          <w:lang w:val="es-ES"/>
        </w:rPr>
        <w:lastRenderedPageBreak/>
        <w:t xml:space="preserve">Compilación y ejecución del nuevo </w:t>
      </w:r>
      <w:proofErr w:type="spellStart"/>
      <w:r w:rsidRPr="00FA0E0B">
        <w:rPr>
          <w:lang w:val="es-ES"/>
        </w:rPr>
        <w:t>kernel</w:t>
      </w:r>
      <w:proofErr w:type="spellEnd"/>
    </w:p>
    <w:p w14:paraId="2434A2A2" w14:textId="44A162D1" w:rsidR="000405D3" w:rsidRDefault="009C328E" w:rsidP="000405D3">
      <w:pPr>
        <w:pStyle w:val="Primerprrafo"/>
        <w:rPr>
          <w:lang w:val="es-ES"/>
        </w:rPr>
      </w:pPr>
      <w:r w:rsidRPr="009C328E">
        <w:rPr>
          <w:noProof/>
          <w:lang w:val="es-ES"/>
        </w:rPr>
        <w:drawing>
          <wp:inline distT="0" distB="0" distL="0" distR="0" wp14:anchorId="7E58C623" wp14:editId="084A3E74">
            <wp:extent cx="6646545" cy="3738880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C88A" w14:textId="77777777" w:rsidR="000405D3" w:rsidRDefault="000405D3">
      <w:pPr>
        <w:spacing w:after="0"/>
        <w:jc w:val="left"/>
        <w:rPr>
          <w:lang w:val="es-ES"/>
        </w:rPr>
      </w:pPr>
      <w:r>
        <w:rPr>
          <w:lang w:val="es-ES"/>
        </w:rPr>
        <w:br w:type="page"/>
      </w:r>
    </w:p>
    <w:p w14:paraId="49EC9654" w14:textId="234A9A32" w:rsidR="00FA0E0B" w:rsidRDefault="00FA0E0B" w:rsidP="00FA0E0B">
      <w:pPr>
        <w:pStyle w:val="Ttulo1"/>
        <w:rPr>
          <w:lang w:val="es-ES"/>
        </w:rPr>
      </w:pPr>
      <w:r w:rsidRPr="00FA0E0B">
        <w:rPr>
          <w:lang w:val="es-ES"/>
        </w:rPr>
        <w:lastRenderedPageBreak/>
        <w:t>Escritura en log</w:t>
      </w:r>
    </w:p>
    <w:p w14:paraId="000A3088" w14:textId="1374BA14" w:rsidR="009C328E" w:rsidRDefault="009C328E" w:rsidP="009C328E">
      <w:pPr>
        <w:pStyle w:val="Primerprrafo"/>
        <w:rPr>
          <w:lang w:val="es-ES"/>
        </w:rPr>
      </w:pPr>
      <w:r w:rsidRPr="009C328E">
        <w:rPr>
          <w:noProof/>
          <w:lang w:val="es-ES"/>
        </w:rPr>
        <w:drawing>
          <wp:inline distT="0" distB="0" distL="0" distR="0" wp14:anchorId="19A5522A" wp14:editId="0631EB4B">
            <wp:extent cx="6646545" cy="373888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3ED4" w14:textId="77777777" w:rsidR="009C328E" w:rsidRDefault="009C328E">
      <w:pPr>
        <w:spacing w:after="0"/>
        <w:jc w:val="left"/>
        <w:rPr>
          <w:lang w:val="es-ES"/>
        </w:rPr>
      </w:pPr>
      <w:r>
        <w:rPr>
          <w:lang w:val="es-ES"/>
        </w:rPr>
        <w:br w:type="page"/>
      </w:r>
    </w:p>
    <w:p w14:paraId="3B75A928" w14:textId="40EB7046" w:rsidR="00D81360" w:rsidRDefault="00FA0E0B" w:rsidP="00D81360">
      <w:pPr>
        <w:pStyle w:val="Ttulo1"/>
        <w:rPr>
          <w:lang w:val="es-ES"/>
        </w:rPr>
      </w:pPr>
      <w:r w:rsidRPr="00FA0E0B">
        <w:rPr>
          <w:lang w:val="es-ES"/>
        </w:rPr>
        <w:lastRenderedPageBreak/>
        <w:t xml:space="preserve">Extracción de ficheros </w:t>
      </w:r>
      <w:proofErr w:type="spellStart"/>
      <w:r w:rsidRPr="00FA0E0B">
        <w:rPr>
          <w:lang w:val="es-ES"/>
        </w:rPr>
        <w:t>Minix</w:t>
      </w:r>
      <w:proofErr w:type="spellEnd"/>
    </w:p>
    <w:p w14:paraId="233F14AF" w14:textId="4C03155F" w:rsidR="009C328E" w:rsidRPr="009C328E" w:rsidRDefault="009C328E" w:rsidP="009C328E">
      <w:pPr>
        <w:pStyle w:val="Primerprrafo"/>
        <w:rPr>
          <w:lang w:val="es-ES"/>
        </w:rPr>
      </w:pPr>
      <w:r w:rsidRPr="009C328E">
        <w:rPr>
          <w:noProof/>
          <w:lang w:val="es-ES"/>
        </w:rPr>
        <w:drawing>
          <wp:inline distT="0" distB="0" distL="0" distR="0" wp14:anchorId="2D57C165" wp14:editId="7026F0C4">
            <wp:extent cx="6646545" cy="373888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28E" w:rsidRPr="009C328E" w:rsidSect="004309AD">
      <w:pgSz w:w="11907" w:h="16840" w:code="9"/>
      <w:pgMar w:top="720" w:right="720" w:bottom="720" w:left="720" w:header="397" w:footer="113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30760B" w14:textId="77777777" w:rsidR="00A72CA0" w:rsidRDefault="00A72CA0">
      <w:r>
        <w:separator/>
      </w:r>
    </w:p>
  </w:endnote>
  <w:endnote w:type="continuationSeparator" w:id="0">
    <w:p w14:paraId="01059176" w14:textId="77777777" w:rsidR="00A72CA0" w:rsidRDefault="00A72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mond (W1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E851FF" w14:textId="77777777" w:rsidR="00A72CA0" w:rsidRDefault="00A72CA0">
      <w:r>
        <w:separator/>
      </w:r>
    </w:p>
  </w:footnote>
  <w:footnote w:type="continuationSeparator" w:id="0">
    <w:p w14:paraId="1CDEF2E7" w14:textId="77777777" w:rsidR="00A72CA0" w:rsidRDefault="00A72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6ED5C92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6FB04DB"/>
    <w:multiLevelType w:val="hybridMultilevel"/>
    <w:tmpl w:val="0E24E5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8327B"/>
    <w:multiLevelType w:val="hybridMultilevel"/>
    <w:tmpl w:val="BFB657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F2867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813495B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1B9A25B0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35A6E0C"/>
    <w:multiLevelType w:val="hybridMultilevel"/>
    <w:tmpl w:val="490E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D434A"/>
    <w:multiLevelType w:val="hybridMultilevel"/>
    <w:tmpl w:val="591C0F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E4FEB"/>
    <w:multiLevelType w:val="singleLevel"/>
    <w:tmpl w:val="3190E26C"/>
    <w:lvl w:ilvl="0">
      <w:start w:val="1"/>
      <w:numFmt w:val="lowerLetter"/>
      <w:lvlText w:val="%1)"/>
      <w:lvlJc w:val="left"/>
      <w:pPr>
        <w:tabs>
          <w:tab w:val="num" w:pos="757"/>
        </w:tabs>
        <w:ind w:left="737" w:hanging="340"/>
      </w:pPr>
    </w:lvl>
  </w:abstractNum>
  <w:abstractNum w:abstractNumId="10" w15:restartNumberingAfterBreak="0">
    <w:nsid w:val="2BCB4390"/>
    <w:multiLevelType w:val="hybridMultilevel"/>
    <w:tmpl w:val="657255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1109A3"/>
    <w:multiLevelType w:val="hybridMultilevel"/>
    <w:tmpl w:val="AAAC1A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025514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3D02316E"/>
    <w:multiLevelType w:val="hybridMultilevel"/>
    <w:tmpl w:val="3228A2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0E1620"/>
    <w:multiLevelType w:val="singleLevel"/>
    <w:tmpl w:val="80F821B4"/>
    <w:lvl w:ilvl="0">
      <w:start w:val="1"/>
      <w:numFmt w:val="lowerLetter"/>
      <w:lvlText w:val="%1)"/>
      <w:lvlJc w:val="left"/>
      <w:pPr>
        <w:tabs>
          <w:tab w:val="num" w:pos="757"/>
        </w:tabs>
        <w:ind w:left="737" w:hanging="340"/>
      </w:pPr>
    </w:lvl>
  </w:abstractNum>
  <w:abstractNum w:abstractNumId="15" w15:restartNumberingAfterBreak="0">
    <w:nsid w:val="45E51C86"/>
    <w:multiLevelType w:val="hybridMultilevel"/>
    <w:tmpl w:val="E550AB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4A3204"/>
    <w:multiLevelType w:val="hybridMultilevel"/>
    <w:tmpl w:val="FEAE0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970CB1"/>
    <w:multiLevelType w:val="hybridMultilevel"/>
    <w:tmpl w:val="199CE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DD6388"/>
    <w:multiLevelType w:val="singleLevel"/>
    <w:tmpl w:val="3190E26C"/>
    <w:lvl w:ilvl="0">
      <w:start w:val="1"/>
      <w:numFmt w:val="lowerLetter"/>
      <w:lvlText w:val="%1)"/>
      <w:lvlJc w:val="left"/>
      <w:pPr>
        <w:tabs>
          <w:tab w:val="num" w:pos="757"/>
        </w:tabs>
        <w:ind w:left="737" w:hanging="340"/>
      </w:pPr>
    </w:lvl>
  </w:abstractNum>
  <w:abstractNum w:abstractNumId="19" w15:restartNumberingAfterBreak="0">
    <w:nsid w:val="5C2D6A9F"/>
    <w:multiLevelType w:val="hybridMultilevel"/>
    <w:tmpl w:val="49E8CC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C669EA"/>
    <w:multiLevelType w:val="hybridMultilevel"/>
    <w:tmpl w:val="E32249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3C1C55"/>
    <w:multiLevelType w:val="hybridMultilevel"/>
    <w:tmpl w:val="5A1A1E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7D3323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742C14CF"/>
    <w:multiLevelType w:val="hybridMultilevel"/>
    <w:tmpl w:val="F91431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2"/>
  </w:num>
  <w:num w:numId="5">
    <w:abstractNumId w:val="1"/>
  </w:num>
  <w:num w:numId="6">
    <w:abstractNumId w:val="4"/>
  </w:num>
  <w:num w:numId="7">
    <w:abstractNumId w:val="12"/>
  </w:num>
  <w:num w:numId="8">
    <w:abstractNumId w:val="18"/>
  </w:num>
  <w:num w:numId="9">
    <w:abstractNumId w:val="9"/>
  </w:num>
  <w:num w:numId="10">
    <w:abstractNumId w:val="14"/>
  </w:num>
  <w:num w:numId="11">
    <w:abstractNumId w:val="2"/>
  </w:num>
  <w:num w:numId="12">
    <w:abstractNumId w:val="7"/>
  </w:num>
  <w:num w:numId="13">
    <w:abstractNumId w:val="21"/>
  </w:num>
  <w:num w:numId="14">
    <w:abstractNumId w:val="17"/>
  </w:num>
  <w:num w:numId="15">
    <w:abstractNumId w:val="16"/>
  </w:num>
  <w:num w:numId="16">
    <w:abstractNumId w:val="10"/>
  </w:num>
  <w:num w:numId="17">
    <w:abstractNumId w:val="15"/>
  </w:num>
  <w:num w:numId="18">
    <w:abstractNumId w:val="19"/>
  </w:num>
  <w:num w:numId="19">
    <w:abstractNumId w:val="3"/>
  </w:num>
  <w:num w:numId="20">
    <w:abstractNumId w:val="20"/>
  </w:num>
  <w:num w:numId="21">
    <w:abstractNumId w:val="13"/>
  </w:num>
  <w:num w:numId="22">
    <w:abstractNumId w:val="8"/>
  </w:num>
  <w:num w:numId="23">
    <w:abstractNumId w:val="23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intFractionalCharacterWidth/>
  <w:activeWritingStyle w:appName="MSWord" w:lang="es-ES" w:vendorID="9" w:dllVersion="512" w:checkStyle="1"/>
  <w:activeWritingStyle w:appName="MSWord" w:lang="es-ES_tradnl" w:vendorID="9" w:dllVersion="512" w:checkStyle="1"/>
  <w:activeWritingStyle w:appName="MSWord" w:lang="en-GB" w:vendorID="8" w:dllVersion="513" w:checkStyle="1"/>
  <w:proofState w:spelling="clean" w:grammar="clean"/>
  <w:attachedTemplate r:id="rId1"/>
  <w:defaultTabStop w:val="567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8"/>
    <w:rsid w:val="00000B92"/>
    <w:rsid w:val="000022D2"/>
    <w:rsid w:val="00004006"/>
    <w:rsid w:val="000108AC"/>
    <w:rsid w:val="00015B41"/>
    <w:rsid w:val="0002037C"/>
    <w:rsid w:val="00020C7A"/>
    <w:rsid w:val="0002386A"/>
    <w:rsid w:val="00024B76"/>
    <w:rsid w:val="0002573E"/>
    <w:rsid w:val="00030084"/>
    <w:rsid w:val="00031121"/>
    <w:rsid w:val="0003499E"/>
    <w:rsid w:val="0003721E"/>
    <w:rsid w:val="000405D3"/>
    <w:rsid w:val="00040894"/>
    <w:rsid w:val="000440FB"/>
    <w:rsid w:val="00053AE5"/>
    <w:rsid w:val="00067C17"/>
    <w:rsid w:val="00072DD2"/>
    <w:rsid w:val="0007638E"/>
    <w:rsid w:val="00080843"/>
    <w:rsid w:val="00082027"/>
    <w:rsid w:val="00082AFF"/>
    <w:rsid w:val="00086ED5"/>
    <w:rsid w:val="00096D5F"/>
    <w:rsid w:val="000A49D3"/>
    <w:rsid w:val="000A5A73"/>
    <w:rsid w:val="000B3D9A"/>
    <w:rsid w:val="000B46C1"/>
    <w:rsid w:val="000C0400"/>
    <w:rsid w:val="000C39AD"/>
    <w:rsid w:val="000D0F23"/>
    <w:rsid w:val="000D1815"/>
    <w:rsid w:val="000D1DA5"/>
    <w:rsid w:val="000D2CB8"/>
    <w:rsid w:val="000D5091"/>
    <w:rsid w:val="000D5EA6"/>
    <w:rsid w:val="000E016B"/>
    <w:rsid w:val="000E4268"/>
    <w:rsid w:val="000F2B1A"/>
    <w:rsid w:val="000F6A36"/>
    <w:rsid w:val="0010312B"/>
    <w:rsid w:val="00122133"/>
    <w:rsid w:val="001314C0"/>
    <w:rsid w:val="00131737"/>
    <w:rsid w:val="00134199"/>
    <w:rsid w:val="00136263"/>
    <w:rsid w:val="00137C9C"/>
    <w:rsid w:val="001402EF"/>
    <w:rsid w:val="0014057B"/>
    <w:rsid w:val="001444E5"/>
    <w:rsid w:val="00144765"/>
    <w:rsid w:val="001472E9"/>
    <w:rsid w:val="00147BDD"/>
    <w:rsid w:val="00147FFD"/>
    <w:rsid w:val="00155ADB"/>
    <w:rsid w:val="00165F97"/>
    <w:rsid w:val="001718BB"/>
    <w:rsid w:val="00177624"/>
    <w:rsid w:val="0019065F"/>
    <w:rsid w:val="00191059"/>
    <w:rsid w:val="00197B59"/>
    <w:rsid w:val="001A34DB"/>
    <w:rsid w:val="001A4462"/>
    <w:rsid w:val="001A5E89"/>
    <w:rsid w:val="001A6792"/>
    <w:rsid w:val="001A7A5D"/>
    <w:rsid w:val="001B109C"/>
    <w:rsid w:val="001B2DD5"/>
    <w:rsid w:val="001B652D"/>
    <w:rsid w:val="001B75F5"/>
    <w:rsid w:val="001C2159"/>
    <w:rsid w:val="001C4352"/>
    <w:rsid w:val="001C43EF"/>
    <w:rsid w:val="001C477E"/>
    <w:rsid w:val="001D078B"/>
    <w:rsid w:val="001D459D"/>
    <w:rsid w:val="001D5023"/>
    <w:rsid w:val="001D7CA6"/>
    <w:rsid w:val="001E25C3"/>
    <w:rsid w:val="001E4082"/>
    <w:rsid w:val="001F1DF6"/>
    <w:rsid w:val="001F23E5"/>
    <w:rsid w:val="001F4553"/>
    <w:rsid w:val="0020196A"/>
    <w:rsid w:val="0020453A"/>
    <w:rsid w:val="002047F3"/>
    <w:rsid w:val="00210471"/>
    <w:rsid w:val="00210859"/>
    <w:rsid w:val="002127F6"/>
    <w:rsid w:val="00215AA6"/>
    <w:rsid w:val="00216EF3"/>
    <w:rsid w:val="00221232"/>
    <w:rsid w:val="002246BA"/>
    <w:rsid w:val="00224AAF"/>
    <w:rsid w:val="002301F6"/>
    <w:rsid w:val="00231C44"/>
    <w:rsid w:val="002352CF"/>
    <w:rsid w:val="00235DCB"/>
    <w:rsid w:val="002363C6"/>
    <w:rsid w:val="00236BFB"/>
    <w:rsid w:val="00241549"/>
    <w:rsid w:val="00252EEE"/>
    <w:rsid w:val="00261192"/>
    <w:rsid w:val="0026397C"/>
    <w:rsid w:val="0026450D"/>
    <w:rsid w:val="00266F25"/>
    <w:rsid w:val="002778F4"/>
    <w:rsid w:val="0028478B"/>
    <w:rsid w:val="00287785"/>
    <w:rsid w:val="00295B14"/>
    <w:rsid w:val="002A434A"/>
    <w:rsid w:val="002A7DCE"/>
    <w:rsid w:val="002B0D67"/>
    <w:rsid w:val="002C0748"/>
    <w:rsid w:val="002C07C9"/>
    <w:rsid w:val="002C4290"/>
    <w:rsid w:val="002C5EE4"/>
    <w:rsid w:val="002C6793"/>
    <w:rsid w:val="002D4382"/>
    <w:rsid w:val="002E0BCB"/>
    <w:rsid w:val="002E1397"/>
    <w:rsid w:val="002E39C8"/>
    <w:rsid w:val="002E7342"/>
    <w:rsid w:val="002F10E2"/>
    <w:rsid w:val="002F1F58"/>
    <w:rsid w:val="002F3DF4"/>
    <w:rsid w:val="00304F5B"/>
    <w:rsid w:val="00306491"/>
    <w:rsid w:val="00306DEB"/>
    <w:rsid w:val="00315E05"/>
    <w:rsid w:val="003161D3"/>
    <w:rsid w:val="00316823"/>
    <w:rsid w:val="003208E7"/>
    <w:rsid w:val="00321B35"/>
    <w:rsid w:val="00321FDE"/>
    <w:rsid w:val="003230E6"/>
    <w:rsid w:val="00325486"/>
    <w:rsid w:val="00326BD4"/>
    <w:rsid w:val="00327DE2"/>
    <w:rsid w:val="00330017"/>
    <w:rsid w:val="00330C6E"/>
    <w:rsid w:val="00332FF5"/>
    <w:rsid w:val="00333265"/>
    <w:rsid w:val="0034126A"/>
    <w:rsid w:val="003419B9"/>
    <w:rsid w:val="003421D1"/>
    <w:rsid w:val="00345256"/>
    <w:rsid w:val="003512F1"/>
    <w:rsid w:val="003567DE"/>
    <w:rsid w:val="00357D92"/>
    <w:rsid w:val="00362513"/>
    <w:rsid w:val="003627BB"/>
    <w:rsid w:val="00362E04"/>
    <w:rsid w:val="003636A1"/>
    <w:rsid w:val="00364DFB"/>
    <w:rsid w:val="00366F01"/>
    <w:rsid w:val="00371BF8"/>
    <w:rsid w:val="00380EAD"/>
    <w:rsid w:val="00381BAB"/>
    <w:rsid w:val="0039043E"/>
    <w:rsid w:val="00393E98"/>
    <w:rsid w:val="003A27EA"/>
    <w:rsid w:val="003A3545"/>
    <w:rsid w:val="003A3D7E"/>
    <w:rsid w:val="003A4768"/>
    <w:rsid w:val="003A666E"/>
    <w:rsid w:val="003B1B21"/>
    <w:rsid w:val="003B4A10"/>
    <w:rsid w:val="003B7198"/>
    <w:rsid w:val="003C0236"/>
    <w:rsid w:val="003C33DD"/>
    <w:rsid w:val="003C3585"/>
    <w:rsid w:val="003D2255"/>
    <w:rsid w:val="003D5711"/>
    <w:rsid w:val="003D6209"/>
    <w:rsid w:val="003D6527"/>
    <w:rsid w:val="003D6AC9"/>
    <w:rsid w:val="003E34E3"/>
    <w:rsid w:val="003E4538"/>
    <w:rsid w:val="003E7295"/>
    <w:rsid w:val="003F013E"/>
    <w:rsid w:val="003F2A3B"/>
    <w:rsid w:val="003F7DE0"/>
    <w:rsid w:val="004023F9"/>
    <w:rsid w:val="0040387A"/>
    <w:rsid w:val="00411CEA"/>
    <w:rsid w:val="00413242"/>
    <w:rsid w:val="0041583D"/>
    <w:rsid w:val="00417F18"/>
    <w:rsid w:val="00422180"/>
    <w:rsid w:val="004309AD"/>
    <w:rsid w:val="00431AA6"/>
    <w:rsid w:val="00432CC2"/>
    <w:rsid w:val="00432D86"/>
    <w:rsid w:val="00441DF7"/>
    <w:rsid w:val="0044294D"/>
    <w:rsid w:val="00445913"/>
    <w:rsid w:val="0045137D"/>
    <w:rsid w:val="004568FD"/>
    <w:rsid w:val="004571D0"/>
    <w:rsid w:val="00460322"/>
    <w:rsid w:val="00463059"/>
    <w:rsid w:val="00465352"/>
    <w:rsid w:val="00465626"/>
    <w:rsid w:val="00467D88"/>
    <w:rsid w:val="004772B7"/>
    <w:rsid w:val="0048587E"/>
    <w:rsid w:val="00497AA9"/>
    <w:rsid w:val="004A2B79"/>
    <w:rsid w:val="004B17D6"/>
    <w:rsid w:val="004D6A4C"/>
    <w:rsid w:val="004D7548"/>
    <w:rsid w:val="004D7D02"/>
    <w:rsid w:val="004E46F2"/>
    <w:rsid w:val="004E4838"/>
    <w:rsid w:val="004E6B42"/>
    <w:rsid w:val="004F1E4F"/>
    <w:rsid w:val="004F57E2"/>
    <w:rsid w:val="00501495"/>
    <w:rsid w:val="00502030"/>
    <w:rsid w:val="0050522A"/>
    <w:rsid w:val="00506D60"/>
    <w:rsid w:val="00512F75"/>
    <w:rsid w:val="00515ACF"/>
    <w:rsid w:val="00517955"/>
    <w:rsid w:val="00522F41"/>
    <w:rsid w:val="005240C7"/>
    <w:rsid w:val="00524719"/>
    <w:rsid w:val="00526530"/>
    <w:rsid w:val="00531B7F"/>
    <w:rsid w:val="00531E3E"/>
    <w:rsid w:val="00532C45"/>
    <w:rsid w:val="00535D7C"/>
    <w:rsid w:val="00540BBB"/>
    <w:rsid w:val="00543566"/>
    <w:rsid w:val="00551AD6"/>
    <w:rsid w:val="00554A45"/>
    <w:rsid w:val="00561BF0"/>
    <w:rsid w:val="00561EEE"/>
    <w:rsid w:val="005636A4"/>
    <w:rsid w:val="00567BD8"/>
    <w:rsid w:val="005705F8"/>
    <w:rsid w:val="00570A8F"/>
    <w:rsid w:val="005724D2"/>
    <w:rsid w:val="00572752"/>
    <w:rsid w:val="0057375A"/>
    <w:rsid w:val="00581F99"/>
    <w:rsid w:val="00584EA4"/>
    <w:rsid w:val="00590531"/>
    <w:rsid w:val="005948E0"/>
    <w:rsid w:val="0059553B"/>
    <w:rsid w:val="005A5E29"/>
    <w:rsid w:val="005A74B8"/>
    <w:rsid w:val="005B111E"/>
    <w:rsid w:val="005B179F"/>
    <w:rsid w:val="005B612B"/>
    <w:rsid w:val="005B618C"/>
    <w:rsid w:val="005C733C"/>
    <w:rsid w:val="005D0AB9"/>
    <w:rsid w:val="005D2432"/>
    <w:rsid w:val="005D7DDF"/>
    <w:rsid w:val="005E1B81"/>
    <w:rsid w:val="005E754B"/>
    <w:rsid w:val="005F0780"/>
    <w:rsid w:val="005F3921"/>
    <w:rsid w:val="00606378"/>
    <w:rsid w:val="00612D10"/>
    <w:rsid w:val="00615D29"/>
    <w:rsid w:val="006224B1"/>
    <w:rsid w:val="00624908"/>
    <w:rsid w:val="00624D0B"/>
    <w:rsid w:val="00626D72"/>
    <w:rsid w:val="00633E4C"/>
    <w:rsid w:val="006359DB"/>
    <w:rsid w:val="00636A2D"/>
    <w:rsid w:val="00644FCA"/>
    <w:rsid w:val="006548E3"/>
    <w:rsid w:val="006646A5"/>
    <w:rsid w:val="00664A45"/>
    <w:rsid w:val="00664C23"/>
    <w:rsid w:val="00671996"/>
    <w:rsid w:val="006725F0"/>
    <w:rsid w:val="0067299F"/>
    <w:rsid w:val="00675EBA"/>
    <w:rsid w:val="006824F6"/>
    <w:rsid w:val="00687612"/>
    <w:rsid w:val="0069125E"/>
    <w:rsid w:val="006B4A32"/>
    <w:rsid w:val="006B63FD"/>
    <w:rsid w:val="006C65C2"/>
    <w:rsid w:val="006D32DE"/>
    <w:rsid w:val="006D38D5"/>
    <w:rsid w:val="006E5CF8"/>
    <w:rsid w:val="006E60A8"/>
    <w:rsid w:val="006E6359"/>
    <w:rsid w:val="006F0C53"/>
    <w:rsid w:val="006F3FEE"/>
    <w:rsid w:val="00700997"/>
    <w:rsid w:val="00701F59"/>
    <w:rsid w:val="007051E3"/>
    <w:rsid w:val="00712A9A"/>
    <w:rsid w:val="007222CC"/>
    <w:rsid w:val="00723860"/>
    <w:rsid w:val="00730015"/>
    <w:rsid w:val="00732D2A"/>
    <w:rsid w:val="007332C3"/>
    <w:rsid w:val="00734E63"/>
    <w:rsid w:val="0073516A"/>
    <w:rsid w:val="00736A43"/>
    <w:rsid w:val="0073798D"/>
    <w:rsid w:val="00740903"/>
    <w:rsid w:val="007429E9"/>
    <w:rsid w:val="00747AF4"/>
    <w:rsid w:val="007505E6"/>
    <w:rsid w:val="00753E16"/>
    <w:rsid w:val="00755919"/>
    <w:rsid w:val="00755B82"/>
    <w:rsid w:val="00763777"/>
    <w:rsid w:val="00770B5A"/>
    <w:rsid w:val="007714B6"/>
    <w:rsid w:val="00771DE1"/>
    <w:rsid w:val="007747FF"/>
    <w:rsid w:val="007762D4"/>
    <w:rsid w:val="00781486"/>
    <w:rsid w:val="007817CF"/>
    <w:rsid w:val="0078379B"/>
    <w:rsid w:val="00796EFB"/>
    <w:rsid w:val="007A1A75"/>
    <w:rsid w:val="007A21AF"/>
    <w:rsid w:val="007A2A28"/>
    <w:rsid w:val="007B0F8A"/>
    <w:rsid w:val="007B1007"/>
    <w:rsid w:val="007B17AD"/>
    <w:rsid w:val="007B3EF8"/>
    <w:rsid w:val="007B4E7E"/>
    <w:rsid w:val="007B5BC0"/>
    <w:rsid w:val="007B709A"/>
    <w:rsid w:val="007C1754"/>
    <w:rsid w:val="007C7610"/>
    <w:rsid w:val="007C7B73"/>
    <w:rsid w:val="007D765A"/>
    <w:rsid w:val="007E1AB3"/>
    <w:rsid w:val="007E422D"/>
    <w:rsid w:val="007E74D1"/>
    <w:rsid w:val="007F02A7"/>
    <w:rsid w:val="007F22D2"/>
    <w:rsid w:val="0080490C"/>
    <w:rsid w:val="0081038F"/>
    <w:rsid w:val="0082019D"/>
    <w:rsid w:val="00821069"/>
    <w:rsid w:val="00822277"/>
    <w:rsid w:val="00826D34"/>
    <w:rsid w:val="008322F0"/>
    <w:rsid w:val="00837AA4"/>
    <w:rsid w:val="00837F29"/>
    <w:rsid w:val="008408D4"/>
    <w:rsid w:val="00847BC9"/>
    <w:rsid w:val="008707B8"/>
    <w:rsid w:val="008829B8"/>
    <w:rsid w:val="0088563B"/>
    <w:rsid w:val="0088731A"/>
    <w:rsid w:val="00891B4F"/>
    <w:rsid w:val="00892814"/>
    <w:rsid w:val="00893624"/>
    <w:rsid w:val="00893E32"/>
    <w:rsid w:val="008A01D5"/>
    <w:rsid w:val="008A040B"/>
    <w:rsid w:val="008A0842"/>
    <w:rsid w:val="008A2C9A"/>
    <w:rsid w:val="008A364A"/>
    <w:rsid w:val="008A6A37"/>
    <w:rsid w:val="008A7534"/>
    <w:rsid w:val="008B427F"/>
    <w:rsid w:val="008B5980"/>
    <w:rsid w:val="008B7EF0"/>
    <w:rsid w:val="008C0A86"/>
    <w:rsid w:val="008C0A8C"/>
    <w:rsid w:val="008C45C5"/>
    <w:rsid w:val="008C78B0"/>
    <w:rsid w:val="008D08BA"/>
    <w:rsid w:val="008E566A"/>
    <w:rsid w:val="008E6696"/>
    <w:rsid w:val="008E6C0D"/>
    <w:rsid w:val="008F00B0"/>
    <w:rsid w:val="008F18B5"/>
    <w:rsid w:val="008F4326"/>
    <w:rsid w:val="00902D4B"/>
    <w:rsid w:val="00905633"/>
    <w:rsid w:val="00907B42"/>
    <w:rsid w:val="00910906"/>
    <w:rsid w:val="00915478"/>
    <w:rsid w:val="00921C08"/>
    <w:rsid w:val="00923069"/>
    <w:rsid w:val="00926B2E"/>
    <w:rsid w:val="00927CEF"/>
    <w:rsid w:val="00931BCB"/>
    <w:rsid w:val="00936682"/>
    <w:rsid w:val="009411AF"/>
    <w:rsid w:val="0094313A"/>
    <w:rsid w:val="0094674E"/>
    <w:rsid w:val="00952B63"/>
    <w:rsid w:val="00960177"/>
    <w:rsid w:val="009621F9"/>
    <w:rsid w:val="009676A5"/>
    <w:rsid w:val="00970AB1"/>
    <w:rsid w:val="00977812"/>
    <w:rsid w:val="0098100D"/>
    <w:rsid w:val="00981B27"/>
    <w:rsid w:val="00983A15"/>
    <w:rsid w:val="00984AFF"/>
    <w:rsid w:val="00987850"/>
    <w:rsid w:val="009939A4"/>
    <w:rsid w:val="00995487"/>
    <w:rsid w:val="009A0C8D"/>
    <w:rsid w:val="009A3377"/>
    <w:rsid w:val="009A57E4"/>
    <w:rsid w:val="009A6C0E"/>
    <w:rsid w:val="009B1F24"/>
    <w:rsid w:val="009B3AF0"/>
    <w:rsid w:val="009B3EFD"/>
    <w:rsid w:val="009B6753"/>
    <w:rsid w:val="009C2620"/>
    <w:rsid w:val="009C328E"/>
    <w:rsid w:val="009D19DB"/>
    <w:rsid w:val="009D4992"/>
    <w:rsid w:val="009E5388"/>
    <w:rsid w:val="009E68C1"/>
    <w:rsid w:val="009F3142"/>
    <w:rsid w:val="00A01CEA"/>
    <w:rsid w:val="00A07462"/>
    <w:rsid w:val="00A10291"/>
    <w:rsid w:val="00A10F97"/>
    <w:rsid w:val="00A13183"/>
    <w:rsid w:val="00A13670"/>
    <w:rsid w:val="00A15437"/>
    <w:rsid w:val="00A2329C"/>
    <w:rsid w:val="00A25BBE"/>
    <w:rsid w:val="00A26291"/>
    <w:rsid w:val="00A30F37"/>
    <w:rsid w:val="00A41B30"/>
    <w:rsid w:val="00A46675"/>
    <w:rsid w:val="00A472AA"/>
    <w:rsid w:val="00A51EB5"/>
    <w:rsid w:val="00A56533"/>
    <w:rsid w:val="00A56CCC"/>
    <w:rsid w:val="00A62A50"/>
    <w:rsid w:val="00A63F00"/>
    <w:rsid w:val="00A67653"/>
    <w:rsid w:val="00A72CA0"/>
    <w:rsid w:val="00A73F10"/>
    <w:rsid w:val="00A773DB"/>
    <w:rsid w:val="00A80CD7"/>
    <w:rsid w:val="00A8134B"/>
    <w:rsid w:val="00AA0C6B"/>
    <w:rsid w:val="00AA16C2"/>
    <w:rsid w:val="00AA3B6C"/>
    <w:rsid w:val="00AA3B76"/>
    <w:rsid w:val="00AA6551"/>
    <w:rsid w:val="00AB0325"/>
    <w:rsid w:val="00AB0DC7"/>
    <w:rsid w:val="00AB2913"/>
    <w:rsid w:val="00AC137A"/>
    <w:rsid w:val="00AC19B0"/>
    <w:rsid w:val="00AD0838"/>
    <w:rsid w:val="00AD27F0"/>
    <w:rsid w:val="00AE3AB5"/>
    <w:rsid w:val="00AE6366"/>
    <w:rsid w:val="00AF400B"/>
    <w:rsid w:val="00AF60AD"/>
    <w:rsid w:val="00B00DCB"/>
    <w:rsid w:val="00B10DDC"/>
    <w:rsid w:val="00B11AD1"/>
    <w:rsid w:val="00B13FD8"/>
    <w:rsid w:val="00B20B0C"/>
    <w:rsid w:val="00B233E0"/>
    <w:rsid w:val="00B348C1"/>
    <w:rsid w:val="00B36CB8"/>
    <w:rsid w:val="00B3784F"/>
    <w:rsid w:val="00B41134"/>
    <w:rsid w:val="00B43347"/>
    <w:rsid w:val="00B43FE1"/>
    <w:rsid w:val="00B4630E"/>
    <w:rsid w:val="00B4780E"/>
    <w:rsid w:val="00B47E36"/>
    <w:rsid w:val="00B57CF5"/>
    <w:rsid w:val="00B610A6"/>
    <w:rsid w:val="00B663D9"/>
    <w:rsid w:val="00B7269B"/>
    <w:rsid w:val="00B728AB"/>
    <w:rsid w:val="00B731FD"/>
    <w:rsid w:val="00B737BC"/>
    <w:rsid w:val="00B75B51"/>
    <w:rsid w:val="00B830F6"/>
    <w:rsid w:val="00B86C54"/>
    <w:rsid w:val="00B93F9D"/>
    <w:rsid w:val="00B964F7"/>
    <w:rsid w:val="00B97B57"/>
    <w:rsid w:val="00BA0CCB"/>
    <w:rsid w:val="00BA5A00"/>
    <w:rsid w:val="00BA7FEE"/>
    <w:rsid w:val="00BC52CA"/>
    <w:rsid w:val="00BC701E"/>
    <w:rsid w:val="00BD1F81"/>
    <w:rsid w:val="00BD2BFF"/>
    <w:rsid w:val="00BE00AC"/>
    <w:rsid w:val="00BE2AF1"/>
    <w:rsid w:val="00BE5DED"/>
    <w:rsid w:val="00BF4961"/>
    <w:rsid w:val="00BF617C"/>
    <w:rsid w:val="00C030A0"/>
    <w:rsid w:val="00C1797F"/>
    <w:rsid w:val="00C17B41"/>
    <w:rsid w:val="00C241D0"/>
    <w:rsid w:val="00C27569"/>
    <w:rsid w:val="00C401F1"/>
    <w:rsid w:val="00C42240"/>
    <w:rsid w:val="00C4751A"/>
    <w:rsid w:val="00C50FE5"/>
    <w:rsid w:val="00C62306"/>
    <w:rsid w:val="00C6674F"/>
    <w:rsid w:val="00C72A94"/>
    <w:rsid w:val="00C72BBF"/>
    <w:rsid w:val="00C7474F"/>
    <w:rsid w:val="00C74D4E"/>
    <w:rsid w:val="00C770DB"/>
    <w:rsid w:val="00C8288E"/>
    <w:rsid w:val="00C8582C"/>
    <w:rsid w:val="00C904F6"/>
    <w:rsid w:val="00CA1011"/>
    <w:rsid w:val="00CA1765"/>
    <w:rsid w:val="00CA1FBA"/>
    <w:rsid w:val="00CA24D0"/>
    <w:rsid w:val="00CA4C7E"/>
    <w:rsid w:val="00CB0ED2"/>
    <w:rsid w:val="00CB1543"/>
    <w:rsid w:val="00CC4420"/>
    <w:rsid w:val="00CD4F37"/>
    <w:rsid w:val="00CD7955"/>
    <w:rsid w:val="00CE1CD5"/>
    <w:rsid w:val="00CE2C80"/>
    <w:rsid w:val="00CE3527"/>
    <w:rsid w:val="00CE4594"/>
    <w:rsid w:val="00CF0920"/>
    <w:rsid w:val="00CF307C"/>
    <w:rsid w:val="00CF312A"/>
    <w:rsid w:val="00CF318D"/>
    <w:rsid w:val="00CF6735"/>
    <w:rsid w:val="00D039E5"/>
    <w:rsid w:val="00D10BC3"/>
    <w:rsid w:val="00D12541"/>
    <w:rsid w:val="00D128AB"/>
    <w:rsid w:val="00D2176B"/>
    <w:rsid w:val="00D23448"/>
    <w:rsid w:val="00D243A0"/>
    <w:rsid w:val="00D34EFD"/>
    <w:rsid w:val="00D363C6"/>
    <w:rsid w:val="00D37639"/>
    <w:rsid w:val="00D4393D"/>
    <w:rsid w:val="00D46AF7"/>
    <w:rsid w:val="00D515B2"/>
    <w:rsid w:val="00D518C7"/>
    <w:rsid w:val="00D5299D"/>
    <w:rsid w:val="00D556FC"/>
    <w:rsid w:val="00D55E97"/>
    <w:rsid w:val="00D67A27"/>
    <w:rsid w:val="00D8009B"/>
    <w:rsid w:val="00D81360"/>
    <w:rsid w:val="00D83D9E"/>
    <w:rsid w:val="00D844FF"/>
    <w:rsid w:val="00D85C13"/>
    <w:rsid w:val="00D9111D"/>
    <w:rsid w:val="00DA351E"/>
    <w:rsid w:val="00DA4058"/>
    <w:rsid w:val="00DA61FE"/>
    <w:rsid w:val="00DA6C93"/>
    <w:rsid w:val="00DA7CEB"/>
    <w:rsid w:val="00DB6E21"/>
    <w:rsid w:val="00DC0482"/>
    <w:rsid w:val="00DC23E2"/>
    <w:rsid w:val="00DC2A6D"/>
    <w:rsid w:val="00DD2DFF"/>
    <w:rsid w:val="00DD3237"/>
    <w:rsid w:val="00DE2A74"/>
    <w:rsid w:val="00DE3651"/>
    <w:rsid w:val="00DE4905"/>
    <w:rsid w:val="00DE4A8E"/>
    <w:rsid w:val="00DE51CA"/>
    <w:rsid w:val="00DE7D2F"/>
    <w:rsid w:val="00DF1547"/>
    <w:rsid w:val="00E07CCE"/>
    <w:rsid w:val="00E10250"/>
    <w:rsid w:val="00E14AA3"/>
    <w:rsid w:val="00E20813"/>
    <w:rsid w:val="00E23DBD"/>
    <w:rsid w:val="00E268B8"/>
    <w:rsid w:val="00E36CD5"/>
    <w:rsid w:val="00E41298"/>
    <w:rsid w:val="00E414BD"/>
    <w:rsid w:val="00E45262"/>
    <w:rsid w:val="00E5007E"/>
    <w:rsid w:val="00E602FA"/>
    <w:rsid w:val="00E638CE"/>
    <w:rsid w:val="00E6412B"/>
    <w:rsid w:val="00E65402"/>
    <w:rsid w:val="00E6690A"/>
    <w:rsid w:val="00E71100"/>
    <w:rsid w:val="00E71EAD"/>
    <w:rsid w:val="00E83994"/>
    <w:rsid w:val="00E8612D"/>
    <w:rsid w:val="00E878F7"/>
    <w:rsid w:val="00EA0944"/>
    <w:rsid w:val="00EB5154"/>
    <w:rsid w:val="00EB7396"/>
    <w:rsid w:val="00EC1E9F"/>
    <w:rsid w:val="00EC635B"/>
    <w:rsid w:val="00EC6628"/>
    <w:rsid w:val="00ED0587"/>
    <w:rsid w:val="00ED0D7F"/>
    <w:rsid w:val="00ED1A00"/>
    <w:rsid w:val="00EE0013"/>
    <w:rsid w:val="00EE1E59"/>
    <w:rsid w:val="00EF3688"/>
    <w:rsid w:val="00EF3D91"/>
    <w:rsid w:val="00EF415F"/>
    <w:rsid w:val="00EF6AD9"/>
    <w:rsid w:val="00F0055A"/>
    <w:rsid w:val="00F00941"/>
    <w:rsid w:val="00F07DD7"/>
    <w:rsid w:val="00F132D1"/>
    <w:rsid w:val="00F17EF7"/>
    <w:rsid w:val="00F23923"/>
    <w:rsid w:val="00F272BE"/>
    <w:rsid w:val="00F31811"/>
    <w:rsid w:val="00F34AD5"/>
    <w:rsid w:val="00F354C1"/>
    <w:rsid w:val="00F4287A"/>
    <w:rsid w:val="00F50E3D"/>
    <w:rsid w:val="00F513D7"/>
    <w:rsid w:val="00F54A81"/>
    <w:rsid w:val="00F54BDE"/>
    <w:rsid w:val="00F61883"/>
    <w:rsid w:val="00F623FC"/>
    <w:rsid w:val="00F63D1F"/>
    <w:rsid w:val="00F71444"/>
    <w:rsid w:val="00F81E22"/>
    <w:rsid w:val="00F822C3"/>
    <w:rsid w:val="00F82A82"/>
    <w:rsid w:val="00F95B55"/>
    <w:rsid w:val="00FA0B55"/>
    <w:rsid w:val="00FA0E0B"/>
    <w:rsid w:val="00FA1092"/>
    <w:rsid w:val="00FA5080"/>
    <w:rsid w:val="00FA64E5"/>
    <w:rsid w:val="00FA7606"/>
    <w:rsid w:val="00FB0BA0"/>
    <w:rsid w:val="00FB2BB5"/>
    <w:rsid w:val="00FB34C7"/>
    <w:rsid w:val="00FB7189"/>
    <w:rsid w:val="00FC16AB"/>
    <w:rsid w:val="00FC32B0"/>
    <w:rsid w:val="00FC52D1"/>
    <w:rsid w:val="00FD0DF7"/>
    <w:rsid w:val="00FD437C"/>
    <w:rsid w:val="00FD6BE3"/>
    <w:rsid w:val="00FE298A"/>
    <w:rsid w:val="00FE45F9"/>
    <w:rsid w:val="00FF0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A8D98A6"/>
  <w15:chartTrackingRefBased/>
  <w15:docId w15:val="{AD4A8CEA-AECD-462B-94C5-D9F8D4572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1360"/>
    <w:pPr>
      <w:spacing w:after="120"/>
      <w:jc w:val="both"/>
    </w:pPr>
    <w:rPr>
      <w:rFonts w:ascii="Times New Roman" w:hAnsi="Times New Roman"/>
      <w:sz w:val="24"/>
      <w:lang w:val="es-ES_tradnl"/>
    </w:rPr>
  </w:style>
  <w:style w:type="paragraph" w:styleId="Ttulo1">
    <w:name w:val="heading 1"/>
    <w:basedOn w:val="Normal"/>
    <w:next w:val="Primerprrafo"/>
    <w:qFormat/>
    <w:pPr>
      <w:keepNext/>
      <w:keepLines/>
      <w:numPr>
        <w:numId w:val="1"/>
      </w:numPr>
      <w:spacing w:before="480" w:after="240"/>
      <w:jc w:val="left"/>
      <w:outlineLvl w:val="0"/>
    </w:pPr>
    <w:rPr>
      <w:rFonts w:ascii="Arial" w:hAnsi="Arial"/>
      <w:b/>
      <w:sz w:val="48"/>
    </w:rPr>
  </w:style>
  <w:style w:type="paragraph" w:styleId="Ttulo2">
    <w:name w:val="heading 2"/>
    <w:basedOn w:val="Normal"/>
    <w:next w:val="Primerprrafo"/>
    <w:qFormat/>
    <w:pPr>
      <w:keepNext/>
      <w:keepLines/>
      <w:numPr>
        <w:ilvl w:val="1"/>
        <w:numId w:val="1"/>
      </w:numPr>
      <w:spacing w:before="240"/>
      <w:jc w:val="left"/>
      <w:outlineLvl w:val="1"/>
    </w:pPr>
    <w:rPr>
      <w:rFonts w:ascii="Arial" w:hAnsi="Arial"/>
      <w:b/>
      <w:sz w:val="36"/>
    </w:rPr>
  </w:style>
  <w:style w:type="paragraph" w:styleId="Ttulo3">
    <w:name w:val="heading 3"/>
    <w:basedOn w:val="Normal"/>
    <w:next w:val="Primerprrafo"/>
    <w:qFormat/>
    <w:pPr>
      <w:keepNext/>
      <w:keepLines/>
      <w:numPr>
        <w:ilvl w:val="2"/>
        <w:numId w:val="1"/>
      </w:numPr>
      <w:spacing w:before="240"/>
      <w:jc w:val="left"/>
      <w:outlineLvl w:val="2"/>
    </w:pPr>
    <w:rPr>
      <w:b/>
      <w:sz w:val="28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i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imerprrafo">
    <w:name w:val="Primer párrafo"/>
    <w:basedOn w:val="Normal"/>
    <w:next w:val="Normal"/>
  </w:style>
  <w:style w:type="character" w:styleId="Refdenotaalfinal">
    <w:name w:val="endnote reference"/>
    <w:semiHidden/>
    <w:rPr>
      <w:vertAlign w:val="superscript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semiHidden/>
    <w:pPr>
      <w:tabs>
        <w:tab w:val="center" w:pos="4819"/>
        <w:tab w:val="right" w:pos="9071"/>
      </w:tabs>
    </w:pPr>
  </w:style>
  <w:style w:type="paragraph" w:styleId="Encabezado">
    <w:name w:val="header"/>
    <w:basedOn w:val="Normal"/>
    <w:semiHidden/>
    <w:pPr>
      <w:tabs>
        <w:tab w:val="center" w:pos="4819"/>
        <w:tab w:val="right" w:pos="9071"/>
      </w:tabs>
    </w:pPr>
  </w:style>
  <w:style w:type="paragraph" w:styleId="Textonotapie">
    <w:name w:val="footnote text"/>
    <w:basedOn w:val="Normal"/>
    <w:semiHidden/>
    <w:rPr>
      <w:sz w:val="18"/>
    </w:rPr>
  </w:style>
  <w:style w:type="paragraph" w:styleId="Sangranormal">
    <w:name w:val="Normal Indent"/>
    <w:basedOn w:val="Normal"/>
    <w:semiHidden/>
    <w:pPr>
      <w:ind w:left="708"/>
    </w:pPr>
  </w:style>
  <w:style w:type="paragraph" w:customStyle="1" w:styleId="lista">
    <w:name w:val="lista"/>
    <w:basedOn w:val="Normal"/>
    <w:pPr>
      <w:ind w:left="852" w:hanging="284"/>
    </w:pPr>
  </w:style>
  <w:style w:type="paragraph" w:customStyle="1" w:styleId="Programa">
    <w:name w:val="Programa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after="0"/>
      <w:ind w:firstLine="142"/>
      <w:jc w:val="left"/>
    </w:pPr>
    <w:rPr>
      <w:rFonts w:ascii="Courier New" w:hAnsi="Courier New"/>
      <w:noProof/>
      <w:sz w:val="18"/>
    </w:rPr>
  </w:style>
  <w:style w:type="paragraph" w:customStyle="1" w:styleId="Sangrapunto">
    <w:name w:val="Sangría punto"/>
    <w:basedOn w:val="Sangranormal"/>
    <w:pPr>
      <w:ind w:left="1418" w:hanging="282"/>
    </w:pPr>
  </w:style>
  <w:style w:type="character" w:styleId="Nmerodepgina">
    <w:name w:val="page number"/>
    <w:basedOn w:val="Fuentedeprrafopredeter"/>
    <w:semiHidden/>
  </w:style>
  <w:style w:type="paragraph" w:styleId="Sangradetextonormal">
    <w:name w:val="Body Text Indent"/>
    <w:basedOn w:val="Normal"/>
    <w:semiHidden/>
  </w:style>
  <w:style w:type="paragraph" w:styleId="Sangra2detindependiente">
    <w:name w:val="Body Text Indent 2"/>
    <w:basedOn w:val="Normal"/>
    <w:semiHidden/>
    <w:pPr>
      <w:ind w:left="360"/>
    </w:pPr>
  </w:style>
  <w:style w:type="paragraph" w:styleId="Sangra3detindependiente">
    <w:name w:val="Body Text Indent 3"/>
    <w:basedOn w:val="Normal"/>
    <w:semiHidden/>
    <w:pPr>
      <w:ind w:firstLine="426"/>
    </w:pPr>
    <w:rPr>
      <w:rFonts w:ascii="Garmond (W1)" w:hAnsi="Garmond (W1)"/>
      <w:sz w:val="22"/>
    </w:rPr>
  </w:style>
  <w:style w:type="paragraph" w:styleId="Textoindependiente">
    <w:name w:val="Body Text"/>
    <w:basedOn w:val="Normal"/>
    <w:semiHidden/>
    <w:rPr>
      <w:rFonts w:ascii="Arial" w:hAnsi="Arial"/>
      <w:b/>
      <w:snapToGrid w:val="0"/>
      <w:color w:val="000000"/>
    </w:rPr>
  </w:style>
  <w:style w:type="character" w:styleId="Refdecomentario">
    <w:name w:val="annotation reference"/>
    <w:semiHidden/>
    <w:rPr>
      <w:sz w:val="16"/>
    </w:rPr>
  </w:style>
  <w:style w:type="paragraph" w:styleId="Textocomentario">
    <w:name w:val="annotation text"/>
    <w:basedOn w:val="Normal"/>
    <w:semiHidden/>
    <w:rPr>
      <w:sz w:val="20"/>
    </w:rPr>
  </w:style>
  <w:style w:type="paragraph" w:styleId="Asuntodelcomentario">
    <w:name w:val="annotation subject"/>
    <w:basedOn w:val="Textocomentario"/>
    <w:next w:val="Textocomentario"/>
    <w:semiHidden/>
    <w:rPr>
      <w:b/>
      <w:bCs/>
    </w:rPr>
  </w:style>
  <w:style w:type="paragraph" w:styleId="Textodeglobo">
    <w:name w:val="Balloon Text"/>
    <w:basedOn w:val="Normal"/>
    <w:semiHidden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C401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uiPriority w:val="99"/>
    <w:unhideWhenUsed/>
    <w:rsid w:val="00770B5A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\WORD\JOSE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115B17B364E2B45838214934EA0D69E" ma:contentTypeVersion="11" ma:contentTypeDescription="Crear nuevo documento." ma:contentTypeScope="" ma:versionID="d7b1633d3baebf151c1e61bfd713db2c">
  <xsd:schema xmlns:xsd="http://www.w3.org/2001/XMLSchema" xmlns:xs="http://www.w3.org/2001/XMLSchema" xmlns:p="http://schemas.microsoft.com/office/2006/metadata/properties" xmlns:ns2="123a5d0a-2c4b-42ba-9da3-b6326b37dedb" xmlns:ns3="86b5d7e1-ba5e-4c3f-8e4f-b375425e9eb7" targetNamespace="http://schemas.microsoft.com/office/2006/metadata/properties" ma:root="true" ma:fieldsID="18fbb43be1966bae64d120d9867363b9" ns2:_="" ns3:_="">
    <xsd:import namespace="123a5d0a-2c4b-42ba-9da3-b6326b37dedb"/>
    <xsd:import namespace="86b5d7e1-ba5e-4c3f-8e4f-b375425e9e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3a5d0a-2c4b-42ba-9da3-b6326b37de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6b79bab5-423c-41bb-b2a6-fa644551eac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b5d7e1-ba5e-4c3f-8e4f-b375425e9eb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f7a47de-cdf2-4ce4-83c1-aa7c05e863ca}" ma:internalName="TaxCatchAll" ma:showField="CatchAllData" ma:web="86b5d7e1-ba5e-4c3f-8e4f-b375425e9e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23a5d0a-2c4b-42ba-9da3-b6326b37dedb">
      <Terms xmlns="http://schemas.microsoft.com/office/infopath/2007/PartnerControls"/>
    </lcf76f155ced4ddcb4097134ff3c332f>
    <TaxCatchAll xmlns="86b5d7e1-ba5e-4c3f-8e4f-b375425e9eb7" xsi:nil="true"/>
  </documentManagement>
</p:properties>
</file>

<file path=customXml/itemProps1.xml><?xml version="1.0" encoding="utf-8"?>
<ds:datastoreItem xmlns:ds="http://schemas.openxmlformats.org/officeDocument/2006/customXml" ds:itemID="{22473263-E490-4F7D-9E5E-D6C8B5827B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3a5d0a-2c4b-42ba-9da3-b6326b37dedb"/>
    <ds:schemaRef ds:uri="86b5d7e1-ba5e-4c3f-8e4f-b375425e9e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D2442-2D48-481C-BAB1-B554BD2FA8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BA0D67-740A-4BA7-9C61-BEC32A35A608}">
  <ds:schemaRefs>
    <ds:schemaRef ds:uri="http://schemas.microsoft.com/office/2006/metadata/properties"/>
    <ds:schemaRef ds:uri="http://schemas.microsoft.com/office/infopath/2007/PartnerControls"/>
    <ds:schemaRef ds:uri="123a5d0a-2c4b-42ba-9da3-b6326b37dedb"/>
    <ds:schemaRef ds:uri="86b5d7e1-ba5e-4c3f-8e4f-b375425e9eb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JOSE.DOT</Template>
  <TotalTime>63</TotalTime>
  <Pages>1</Pages>
  <Words>49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Sistemas Operativos</vt:lpstr>
    </vt:vector>
  </TitlesOfParts>
  <Company>Universidad de Oviedo, ATC</Company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p1.1</dc:title>
  <dc:subject>Estruct, comput. Prácticas</dc:subject>
  <dc:creator>Jorge Benjumea Burillo</dc:creator>
  <cp:keywords/>
  <dc:description/>
  <cp:lastModifiedBy>usuario</cp:lastModifiedBy>
  <cp:revision>15</cp:revision>
  <cp:lastPrinted>2024-09-12T10:14:00Z</cp:lastPrinted>
  <dcterms:created xsi:type="dcterms:W3CDTF">2024-07-26T11:57:00Z</dcterms:created>
  <dcterms:modified xsi:type="dcterms:W3CDTF">2024-09-12T10:14:00Z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0x0101004115B17B364E2B45838214934EA0D69E</vt:lpwstr>
  </property>
  <property fmtid="{D5CDD505-2E9C-101B-9397-08002B2CF9AE}" pid="3" name="MediaServiceImageTags">
    <vt:lpwstr/>
  </property>
</Properties>
</file>