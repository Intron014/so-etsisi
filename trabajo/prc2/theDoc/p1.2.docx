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FE4C7" w14:textId="7A6351DB" w:rsidR="003B4A10" w:rsidRDefault="00CF318D">
      <w:pPr>
        <w:pBdr>
          <w:bottom w:val="single" w:sz="18" w:space="1" w:color="auto"/>
        </w:pBdr>
        <w:jc w:val="left"/>
        <w:rPr>
          <w:rFonts w:ascii="Arial" w:hAnsi="Arial"/>
          <w:b/>
          <w:sz w:val="48"/>
          <w:lang w:val="es-ES"/>
        </w:rPr>
      </w:pPr>
      <w:r>
        <w:rPr>
          <w:rFonts w:ascii="Arial" w:hAnsi="Arial"/>
          <w:b/>
          <w:sz w:val="48"/>
          <w:lang w:val="es-ES"/>
        </w:rPr>
        <w:t>Sistemas Operativos</w:t>
      </w:r>
    </w:p>
    <w:p w14:paraId="62486DEC" w14:textId="43265CA3" w:rsidR="003B4A10" w:rsidRPr="00122133" w:rsidRDefault="00921C08">
      <w:pPr>
        <w:pBdr>
          <w:bottom w:val="single" w:sz="18" w:space="1" w:color="auto"/>
        </w:pBdr>
        <w:jc w:val="left"/>
        <w:rPr>
          <w:rFonts w:ascii="Arial" w:hAnsi="Arial"/>
          <w:b/>
          <w:sz w:val="32"/>
          <w:szCs w:val="32"/>
          <w:lang w:val="es-ES"/>
        </w:rPr>
      </w:pPr>
      <w:r w:rsidRPr="00122133">
        <w:rPr>
          <w:rFonts w:ascii="Arial" w:hAnsi="Arial"/>
          <w:b/>
          <w:sz w:val="32"/>
          <w:szCs w:val="32"/>
          <w:lang w:val="es-ES"/>
        </w:rPr>
        <w:t xml:space="preserve">Práctica </w:t>
      </w:r>
      <w:r w:rsidR="009B25DF">
        <w:rPr>
          <w:rFonts w:ascii="Arial" w:hAnsi="Arial"/>
          <w:b/>
          <w:sz w:val="32"/>
          <w:szCs w:val="32"/>
          <w:lang w:val="es-ES"/>
        </w:rPr>
        <w:t>1.2 – Introducción a C</w:t>
      </w:r>
    </w:p>
    <w:p w14:paraId="0FADE974" w14:textId="12616D7A" w:rsidR="000A49D3" w:rsidRPr="00122133" w:rsidRDefault="000A49D3">
      <w:pPr>
        <w:pBdr>
          <w:bottom w:val="single" w:sz="18" w:space="1" w:color="auto"/>
        </w:pBdr>
        <w:jc w:val="left"/>
        <w:rPr>
          <w:rFonts w:ascii="Arial" w:hAnsi="Arial"/>
          <w:b/>
          <w:sz w:val="32"/>
          <w:szCs w:val="32"/>
          <w:lang w:val="es-ES"/>
        </w:rPr>
      </w:pPr>
      <w:r w:rsidRPr="00122133">
        <w:rPr>
          <w:rFonts w:ascii="Arial" w:hAnsi="Arial"/>
          <w:b/>
          <w:sz w:val="32"/>
          <w:szCs w:val="32"/>
          <w:lang w:val="es-ES"/>
        </w:rPr>
        <w:t xml:space="preserve">Fecha: </w:t>
      </w:r>
      <w:r w:rsidR="009B25DF">
        <w:rPr>
          <w:rFonts w:ascii="Arial" w:hAnsi="Arial"/>
          <w:b/>
          <w:sz w:val="32"/>
          <w:szCs w:val="32"/>
          <w:lang w:val="es-ES"/>
        </w:rPr>
        <w:t>19/09/2024</w:t>
      </w:r>
    </w:p>
    <w:p w14:paraId="1DE1BE24" w14:textId="41D53DDA" w:rsidR="000A49D3" w:rsidRDefault="00DA351E">
      <w:pPr>
        <w:pBdr>
          <w:bottom w:val="single" w:sz="18" w:space="1" w:color="auto"/>
        </w:pBdr>
        <w:jc w:val="left"/>
        <w:rPr>
          <w:rFonts w:ascii="Arial" w:hAnsi="Arial"/>
          <w:b/>
          <w:sz w:val="32"/>
          <w:szCs w:val="32"/>
          <w:lang w:val="es-ES"/>
        </w:rPr>
      </w:pPr>
      <w:r>
        <w:rPr>
          <w:rFonts w:ascii="Arial" w:hAnsi="Arial"/>
          <w:b/>
          <w:sz w:val="32"/>
          <w:szCs w:val="32"/>
          <w:lang w:val="es-ES"/>
        </w:rPr>
        <w:t>Alumno</w:t>
      </w:r>
      <w:r w:rsidR="000A49D3" w:rsidRPr="00122133">
        <w:rPr>
          <w:rFonts w:ascii="Arial" w:hAnsi="Arial"/>
          <w:b/>
          <w:sz w:val="32"/>
          <w:szCs w:val="32"/>
          <w:lang w:val="es-ES"/>
        </w:rPr>
        <w:t xml:space="preserve">: </w:t>
      </w:r>
      <w:r w:rsidR="009B25DF">
        <w:rPr>
          <w:rFonts w:ascii="Arial" w:hAnsi="Arial"/>
          <w:b/>
          <w:sz w:val="32"/>
          <w:szCs w:val="32"/>
          <w:lang w:val="es-ES"/>
        </w:rPr>
        <w:t>Jorge Benjumea Burillo</w:t>
      </w:r>
    </w:p>
    <w:p w14:paraId="78482AFD" w14:textId="7698F896" w:rsidR="00122133" w:rsidRPr="00122133" w:rsidRDefault="00122133">
      <w:pPr>
        <w:pBdr>
          <w:bottom w:val="single" w:sz="18" w:space="1" w:color="auto"/>
        </w:pBdr>
        <w:jc w:val="left"/>
        <w:rPr>
          <w:rFonts w:ascii="Arial" w:hAnsi="Arial"/>
          <w:b/>
          <w:sz w:val="32"/>
          <w:szCs w:val="32"/>
          <w:lang w:val="es-ES"/>
        </w:rPr>
      </w:pPr>
      <w:r>
        <w:rPr>
          <w:rFonts w:ascii="Arial" w:hAnsi="Arial"/>
          <w:b/>
          <w:sz w:val="32"/>
          <w:szCs w:val="32"/>
          <w:lang w:val="es-ES"/>
        </w:rPr>
        <w:t xml:space="preserve">Correo: </w:t>
      </w:r>
      <w:r w:rsidR="009B25DF">
        <w:rPr>
          <w:rFonts w:ascii="Arial" w:hAnsi="Arial"/>
          <w:b/>
          <w:sz w:val="32"/>
          <w:szCs w:val="32"/>
          <w:lang w:val="es-ES"/>
        </w:rPr>
        <w:t>jorge.benjumea@alumnos.upm.es</w:t>
      </w:r>
    </w:p>
    <w:p w14:paraId="03A629CB" w14:textId="2CF4892D" w:rsidR="000A49D3" w:rsidRDefault="00210C55" w:rsidP="000A49D3">
      <w:pPr>
        <w:pStyle w:val="Ttulo1"/>
        <w:rPr>
          <w:lang w:val="es-ES"/>
        </w:rPr>
      </w:pPr>
      <w:r>
        <w:rPr>
          <w:lang w:val="es-ES"/>
        </w:rPr>
        <w:t>Preprocesador</w:t>
      </w:r>
    </w:p>
    <w:p w14:paraId="3C3F3D0B" w14:textId="4B59935A" w:rsidR="00F92D40" w:rsidRDefault="00F92D40" w:rsidP="00F92D40">
      <w:pPr>
        <w:pStyle w:val="Primerprrafo"/>
        <w:rPr>
          <w:lang w:val="es-ES"/>
        </w:rPr>
      </w:pPr>
      <w:r w:rsidRPr="00F92D40">
        <w:rPr>
          <w:noProof/>
          <w:lang w:val="es-ES"/>
        </w:rPr>
        <w:drawing>
          <wp:inline distT="0" distB="0" distL="0" distR="0" wp14:anchorId="3229C342" wp14:editId="3EB8473E">
            <wp:extent cx="6646545" cy="373888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B272" w14:textId="77777777" w:rsidR="00F92D40" w:rsidRDefault="00F92D40">
      <w:pPr>
        <w:spacing w:after="0"/>
        <w:jc w:val="left"/>
        <w:rPr>
          <w:lang w:val="es-ES"/>
        </w:rPr>
      </w:pPr>
      <w:r>
        <w:rPr>
          <w:lang w:val="es-ES"/>
        </w:rPr>
        <w:br w:type="page"/>
      </w:r>
    </w:p>
    <w:p w14:paraId="7863A750" w14:textId="662AA7EF" w:rsidR="00210C55" w:rsidRDefault="00210C55" w:rsidP="00210C55">
      <w:pPr>
        <w:pStyle w:val="Ttulo1"/>
        <w:rPr>
          <w:lang w:val="es-ES"/>
        </w:rPr>
      </w:pPr>
      <w:r w:rsidRPr="00210C55">
        <w:rPr>
          <w:lang w:val="es-ES"/>
        </w:rPr>
        <w:lastRenderedPageBreak/>
        <w:t xml:space="preserve">Introducción a </w:t>
      </w:r>
      <w:proofErr w:type="spellStart"/>
      <w:r w:rsidRPr="00210C55">
        <w:rPr>
          <w:lang w:val="es-ES"/>
        </w:rPr>
        <w:t>make</w:t>
      </w:r>
      <w:proofErr w:type="spellEnd"/>
    </w:p>
    <w:p w14:paraId="0D795AB0" w14:textId="1F058D55" w:rsidR="00F92D40" w:rsidRDefault="00F92D40" w:rsidP="00F92D40">
      <w:pPr>
        <w:pStyle w:val="Primerprrafo"/>
        <w:rPr>
          <w:lang w:val="es-ES"/>
        </w:rPr>
      </w:pPr>
      <w:r w:rsidRPr="00F92D40">
        <w:rPr>
          <w:noProof/>
          <w:lang w:val="es-ES"/>
        </w:rPr>
        <w:drawing>
          <wp:inline distT="0" distB="0" distL="0" distR="0" wp14:anchorId="351816FA" wp14:editId="048017ED">
            <wp:extent cx="6646545" cy="3738880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E14" w14:textId="77777777" w:rsidR="00F92D40" w:rsidRDefault="00F92D40">
      <w:pPr>
        <w:spacing w:after="0"/>
        <w:jc w:val="left"/>
        <w:rPr>
          <w:lang w:val="es-ES"/>
        </w:rPr>
      </w:pPr>
      <w:r>
        <w:rPr>
          <w:lang w:val="es-ES"/>
        </w:rPr>
        <w:br w:type="page"/>
      </w:r>
    </w:p>
    <w:p w14:paraId="59B80A5C" w14:textId="00722F3E" w:rsidR="00210C55" w:rsidRDefault="00210C55" w:rsidP="00210C55">
      <w:pPr>
        <w:pStyle w:val="Ttulo1"/>
        <w:rPr>
          <w:lang w:val="es-ES"/>
        </w:rPr>
      </w:pPr>
      <w:r w:rsidRPr="00210C55">
        <w:rPr>
          <w:lang w:val="es-ES"/>
        </w:rPr>
        <w:lastRenderedPageBreak/>
        <w:t>Estructura C para gestión proceso</w:t>
      </w:r>
    </w:p>
    <w:p w14:paraId="378B095B" w14:textId="3E272C18" w:rsidR="008D2756" w:rsidRDefault="008D2756" w:rsidP="00F92D40">
      <w:pPr>
        <w:pStyle w:val="Primerprrafo"/>
        <w:rPr>
          <w:lang w:val="es-ES"/>
        </w:rPr>
      </w:pPr>
      <w:r w:rsidRPr="008D2756">
        <w:rPr>
          <w:noProof/>
          <w:lang w:val="es-ES"/>
        </w:rPr>
        <w:drawing>
          <wp:inline distT="0" distB="0" distL="0" distR="0" wp14:anchorId="6635B5CB" wp14:editId="56E7D57D">
            <wp:extent cx="6646545" cy="3738880"/>
            <wp:effectExtent l="0" t="0" r="190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7440" w14:textId="77777777" w:rsidR="008D2756" w:rsidRDefault="008D2756">
      <w:pPr>
        <w:spacing w:after="0"/>
        <w:jc w:val="left"/>
        <w:rPr>
          <w:lang w:val="es-ES"/>
        </w:rPr>
      </w:pPr>
      <w:r>
        <w:rPr>
          <w:lang w:val="es-ES"/>
        </w:rPr>
        <w:br w:type="page"/>
      </w:r>
    </w:p>
    <w:p w14:paraId="4ABD4A4F" w14:textId="631CBE23" w:rsidR="00210C55" w:rsidRDefault="00210C55" w:rsidP="006B63FD">
      <w:pPr>
        <w:pStyle w:val="Ttulo1"/>
        <w:rPr>
          <w:lang w:val="es-ES"/>
        </w:rPr>
      </w:pPr>
      <w:r w:rsidRPr="00210C55">
        <w:rPr>
          <w:lang w:val="es-ES"/>
        </w:rPr>
        <w:lastRenderedPageBreak/>
        <w:t>Funciones C para gestión de array</w:t>
      </w:r>
    </w:p>
    <w:p w14:paraId="60B73A93" w14:textId="54FD93F9" w:rsidR="008E3F0E" w:rsidRDefault="008E3F0E" w:rsidP="008D2756">
      <w:pPr>
        <w:pStyle w:val="Primerprrafo"/>
        <w:rPr>
          <w:lang w:val="es-ES"/>
        </w:rPr>
      </w:pPr>
      <w:r w:rsidRPr="00766552">
        <w:rPr>
          <w:noProof/>
          <w:u w:val="single"/>
          <w:lang w:val="es-ES"/>
        </w:rPr>
        <w:drawing>
          <wp:inline distT="0" distB="0" distL="0" distR="0" wp14:anchorId="1F22AA66" wp14:editId="0FFC5670">
            <wp:extent cx="6646545" cy="3738880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CEA2A" w14:textId="77777777" w:rsidR="008E3F0E" w:rsidRDefault="008E3F0E">
      <w:pPr>
        <w:spacing w:after="0"/>
        <w:jc w:val="left"/>
        <w:rPr>
          <w:lang w:val="es-ES"/>
        </w:rPr>
      </w:pPr>
      <w:r>
        <w:rPr>
          <w:lang w:val="es-ES"/>
        </w:rPr>
        <w:br w:type="page"/>
      </w:r>
    </w:p>
    <w:p w14:paraId="7D726323" w14:textId="2062359C" w:rsidR="008408D4" w:rsidRDefault="00210C55" w:rsidP="006B63FD">
      <w:pPr>
        <w:pStyle w:val="Ttulo1"/>
        <w:rPr>
          <w:lang w:val="es-ES"/>
        </w:rPr>
      </w:pPr>
      <w:proofErr w:type="spellStart"/>
      <w:r w:rsidRPr="00210C55">
        <w:rPr>
          <w:lang w:val="es-ES"/>
        </w:rPr>
        <w:lastRenderedPageBreak/>
        <w:t>Makefile</w:t>
      </w:r>
      <w:proofErr w:type="spellEnd"/>
    </w:p>
    <w:p w14:paraId="72AF5BE3" w14:textId="17ECF9F3" w:rsidR="008E3F0E" w:rsidRPr="008E3F0E" w:rsidRDefault="001706EA" w:rsidP="008E3F0E">
      <w:pPr>
        <w:pStyle w:val="Primerprrafo"/>
        <w:rPr>
          <w:lang w:val="es-ES"/>
        </w:rPr>
      </w:pPr>
      <w:bookmarkStart w:id="0" w:name="_GoBack"/>
      <w:r w:rsidRPr="001706EA">
        <w:rPr>
          <w:lang w:val="es-ES"/>
        </w:rPr>
        <w:drawing>
          <wp:inline distT="0" distB="0" distL="0" distR="0" wp14:anchorId="793DAA21" wp14:editId="22D8142D">
            <wp:extent cx="6646545" cy="3738880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654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E3F0E" w:rsidRPr="008E3F0E" w:rsidSect="004309AD">
      <w:pgSz w:w="11907" w:h="16840" w:code="9"/>
      <w:pgMar w:top="720" w:right="720" w:bottom="720" w:left="720" w:header="397" w:footer="113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068A2" w14:textId="77777777" w:rsidR="005C1A17" w:rsidRDefault="005C1A17">
      <w:r>
        <w:separator/>
      </w:r>
    </w:p>
  </w:endnote>
  <w:endnote w:type="continuationSeparator" w:id="0">
    <w:p w14:paraId="09E47995" w14:textId="77777777" w:rsidR="005C1A17" w:rsidRDefault="005C1A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G Times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armond (W1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0C0030" w14:textId="77777777" w:rsidR="005C1A17" w:rsidRDefault="005C1A17">
      <w:r>
        <w:separator/>
      </w:r>
    </w:p>
  </w:footnote>
  <w:footnote w:type="continuationSeparator" w:id="0">
    <w:p w14:paraId="0EECF3D6" w14:textId="77777777" w:rsidR="005C1A17" w:rsidRDefault="005C1A1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decimal"/>
      <w:pStyle w:val="Ttulo1"/>
      <w:lvlText w:val="%1.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6ED5C92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6FB04DB"/>
    <w:multiLevelType w:val="hybridMultilevel"/>
    <w:tmpl w:val="0E24E55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E8327B"/>
    <w:multiLevelType w:val="hybridMultilevel"/>
    <w:tmpl w:val="BFB657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FF2867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5" w15:restartNumberingAfterBreak="0">
    <w:nsid w:val="1813495B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1B9A25B0"/>
    <w:multiLevelType w:val="singleLevel"/>
    <w:tmpl w:val="0C0A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235A6E0C"/>
    <w:multiLevelType w:val="hybridMultilevel"/>
    <w:tmpl w:val="490E35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AD434A"/>
    <w:multiLevelType w:val="hybridMultilevel"/>
    <w:tmpl w:val="591C0F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DE4FEB"/>
    <w:multiLevelType w:val="singleLevel"/>
    <w:tmpl w:val="3190E26C"/>
    <w:lvl w:ilvl="0">
      <w:start w:val="1"/>
      <w:numFmt w:val="lowerLetter"/>
      <w:lvlText w:val="%1)"/>
      <w:lvlJc w:val="left"/>
      <w:pPr>
        <w:tabs>
          <w:tab w:val="num" w:pos="757"/>
        </w:tabs>
        <w:ind w:left="737" w:hanging="340"/>
      </w:pPr>
    </w:lvl>
  </w:abstractNum>
  <w:abstractNum w:abstractNumId="10" w15:restartNumberingAfterBreak="0">
    <w:nsid w:val="2BCB4390"/>
    <w:multiLevelType w:val="hybridMultilevel"/>
    <w:tmpl w:val="657255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11109A3"/>
    <w:multiLevelType w:val="hybridMultilevel"/>
    <w:tmpl w:val="AAAC1A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025514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3" w15:restartNumberingAfterBreak="0">
    <w:nsid w:val="3D02316E"/>
    <w:multiLevelType w:val="hybridMultilevel"/>
    <w:tmpl w:val="3228A2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0E1620"/>
    <w:multiLevelType w:val="singleLevel"/>
    <w:tmpl w:val="80F821B4"/>
    <w:lvl w:ilvl="0">
      <w:start w:val="1"/>
      <w:numFmt w:val="lowerLetter"/>
      <w:lvlText w:val="%1)"/>
      <w:lvlJc w:val="left"/>
      <w:pPr>
        <w:tabs>
          <w:tab w:val="num" w:pos="757"/>
        </w:tabs>
        <w:ind w:left="737" w:hanging="340"/>
      </w:pPr>
    </w:lvl>
  </w:abstractNum>
  <w:abstractNum w:abstractNumId="15" w15:restartNumberingAfterBreak="0">
    <w:nsid w:val="45E51C86"/>
    <w:multiLevelType w:val="hybridMultilevel"/>
    <w:tmpl w:val="E550ABF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24A3204"/>
    <w:multiLevelType w:val="hybridMultilevel"/>
    <w:tmpl w:val="FEAE0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970CB1"/>
    <w:multiLevelType w:val="hybridMultilevel"/>
    <w:tmpl w:val="199CE0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DD6388"/>
    <w:multiLevelType w:val="singleLevel"/>
    <w:tmpl w:val="3190E26C"/>
    <w:lvl w:ilvl="0">
      <w:start w:val="1"/>
      <w:numFmt w:val="lowerLetter"/>
      <w:lvlText w:val="%1)"/>
      <w:lvlJc w:val="left"/>
      <w:pPr>
        <w:tabs>
          <w:tab w:val="num" w:pos="757"/>
        </w:tabs>
        <w:ind w:left="737" w:hanging="340"/>
      </w:pPr>
    </w:lvl>
  </w:abstractNum>
  <w:abstractNum w:abstractNumId="19" w15:restartNumberingAfterBreak="0">
    <w:nsid w:val="5C2D6A9F"/>
    <w:multiLevelType w:val="hybridMultilevel"/>
    <w:tmpl w:val="49E8CC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0C669EA"/>
    <w:multiLevelType w:val="hybridMultilevel"/>
    <w:tmpl w:val="E32249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3C1C55"/>
    <w:multiLevelType w:val="hybridMultilevel"/>
    <w:tmpl w:val="5A1A1E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7D3323"/>
    <w:multiLevelType w:val="singleLevel"/>
    <w:tmpl w:val="0C0A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3" w15:restartNumberingAfterBreak="0">
    <w:nsid w:val="742C14CF"/>
    <w:multiLevelType w:val="hybridMultilevel"/>
    <w:tmpl w:val="F91431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2"/>
  </w:num>
  <w:num w:numId="5">
    <w:abstractNumId w:val="1"/>
  </w:num>
  <w:num w:numId="6">
    <w:abstractNumId w:val="4"/>
  </w:num>
  <w:num w:numId="7">
    <w:abstractNumId w:val="12"/>
  </w:num>
  <w:num w:numId="8">
    <w:abstractNumId w:val="18"/>
  </w:num>
  <w:num w:numId="9">
    <w:abstractNumId w:val="9"/>
  </w:num>
  <w:num w:numId="10">
    <w:abstractNumId w:val="14"/>
  </w:num>
  <w:num w:numId="11">
    <w:abstractNumId w:val="2"/>
  </w:num>
  <w:num w:numId="12">
    <w:abstractNumId w:val="7"/>
  </w:num>
  <w:num w:numId="13">
    <w:abstractNumId w:val="21"/>
  </w:num>
  <w:num w:numId="14">
    <w:abstractNumId w:val="17"/>
  </w:num>
  <w:num w:numId="15">
    <w:abstractNumId w:val="16"/>
  </w:num>
  <w:num w:numId="16">
    <w:abstractNumId w:val="10"/>
  </w:num>
  <w:num w:numId="17">
    <w:abstractNumId w:val="15"/>
  </w:num>
  <w:num w:numId="18">
    <w:abstractNumId w:val="19"/>
  </w:num>
  <w:num w:numId="19">
    <w:abstractNumId w:val="3"/>
  </w:num>
  <w:num w:numId="20">
    <w:abstractNumId w:val="20"/>
  </w:num>
  <w:num w:numId="21">
    <w:abstractNumId w:val="13"/>
  </w:num>
  <w:num w:numId="22">
    <w:abstractNumId w:val="8"/>
  </w:num>
  <w:num w:numId="23">
    <w:abstractNumId w:val="23"/>
  </w:num>
  <w:num w:numId="2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printFractionalCharacterWidth/>
  <w:activeWritingStyle w:appName="MSWord" w:lang="es-ES" w:vendorID="9" w:dllVersion="512" w:checkStyle="1"/>
  <w:activeWritingStyle w:appName="MSWord" w:lang="es-ES_tradnl" w:vendorID="9" w:dllVersion="512" w:checkStyle="1"/>
  <w:activeWritingStyle w:appName="MSWord" w:lang="en-GB" w:vendorID="8" w:dllVersion="513" w:checkStyle="1"/>
  <w:proofState w:spelling="clean" w:grammar="clean"/>
  <w:attachedTemplate r:id="rId1"/>
  <w:defaultTabStop w:val="567"/>
  <w:hyphenationZone w:val="425"/>
  <w:doNotHyphenateCaps/>
  <w:displayHorizontalDrawingGridEvery w:val="0"/>
  <w:displayVerticalDrawingGridEvery w:val="0"/>
  <w:doNotUseMarginsForDrawingGridOrigin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1C08"/>
    <w:rsid w:val="00000B92"/>
    <w:rsid w:val="000022D2"/>
    <w:rsid w:val="00004006"/>
    <w:rsid w:val="000108AC"/>
    <w:rsid w:val="00015B41"/>
    <w:rsid w:val="0002037C"/>
    <w:rsid w:val="00020C7A"/>
    <w:rsid w:val="0002386A"/>
    <w:rsid w:val="00024B76"/>
    <w:rsid w:val="0002573E"/>
    <w:rsid w:val="00030084"/>
    <w:rsid w:val="00031121"/>
    <w:rsid w:val="0003499E"/>
    <w:rsid w:val="0003721E"/>
    <w:rsid w:val="00040894"/>
    <w:rsid w:val="000440FB"/>
    <w:rsid w:val="00053AE5"/>
    <w:rsid w:val="00067C17"/>
    <w:rsid w:val="00072DD2"/>
    <w:rsid w:val="0007638E"/>
    <w:rsid w:val="00080843"/>
    <w:rsid w:val="00082027"/>
    <w:rsid w:val="00082AFF"/>
    <w:rsid w:val="00086ED5"/>
    <w:rsid w:val="00096D5F"/>
    <w:rsid w:val="000A49D3"/>
    <w:rsid w:val="000A5A73"/>
    <w:rsid w:val="000B3D9A"/>
    <w:rsid w:val="000B46C1"/>
    <w:rsid w:val="000C0400"/>
    <w:rsid w:val="000C39AD"/>
    <w:rsid w:val="000D0F23"/>
    <w:rsid w:val="000D1815"/>
    <w:rsid w:val="000D1DA5"/>
    <w:rsid w:val="000D2CB8"/>
    <w:rsid w:val="000D5091"/>
    <w:rsid w:val="000D5EA6"/>
    <w:rsid w:val="000E016B"/>
    <w:rsid w:val="000E4268"/>
    <w:rsid w:val="000F2B1A"/>
    <w:rsid w:val="000F6A36"/>
    <w:rsid w:val="0010312B"/>
    <w:rsid w:val="00122133"/>
    <w:rsid w:val="001314C0"/>
    <w:rsid w:val="00131737"/>
    <w:rsid w:val="00134199"/>
    <w:rsid w:val="00136263"/>
    <w:rsid w:val="00137C9C"/>
    <w:rsid w:val="001402EF"/>
    <w:rsid w:val="0014057B"/>
    <w:rsid w:val="001444E5"/>
    <w:rsid w:val="00144765"/>
    <w:rsid w:val="001472E9"/>
    <w:rsid w:val="00147BDD"/>
    <w:rsid w:val="00147FFD"/>
    <w:rsid w:val="00155ADB"/>
    <w:rsid w:val="00165F97"/>
    <w:rsid w:val="001706EA"/>
    <w:rsid w:val="001718BB"/>
    <w:rsid w:val="00177624"/>
    <w:rsid w:val="0019065F"/>
    <w:rsid w:val="00191059"/>
    <w:rsid w:val="00197B59"/>
    <w:rsid w:val="001A34DB"/>
    <w:rsid w:val="001A4462"/>
    <w:rsid w:val="001A5E89"/>
    <w:rsid w:val="001A6792"/>
    <w:rsid w:val="001A7A5D"/>
    <w:rsid w:val="001B109C"/>
    <w:rsid w:val="001B2DD5"/>
    <w:rsid w:val="001B652D"/>
    <w:rsid w:val="001B75F5"/>
    <w:rsid w:val="001C2159"/>
    <w:rsid w:val="001C4352"/>
    <w:rsid w:val="001C43EF"/>
    <w:rsid w:val="001C477E"/>
    <w:rsid w:val="001D078B"/>
    <w:rsid w:val="001D459D"/>
    <w:rsid w:val="001D5023"/>
    <w:rsid w:val="001D7CA6"/>
    <w:rsid w:val="001E25C3"/>
    <w:rsid w:val="001F1DF6"/>
    <w:rsid w:val="001F23E5"/>
    <w:rsid w:val="001F4553"/>
    <w:rsid w:val="0020196A"/>
    <w:rsid w:val="0020453A"/>
    <w:rsid w:val="002047F3"/>
    <w:rsid w:val="00210471"/>
    <w:rsid w:val="00210859"/>
    <w:rsid w:val="00210C55"/>
    <w:rsid w:val="002127F6"/>
    <w:rsid w:val="00215AA6"/>
    <w:rsid w:val="00216EF3"/>
    <w:rsid w:val="00221232"/>
    <w:rsid w:val="002246BA"/>
    <w:rsid w:val="00224AAF"/>
    <w:rsid w:val="002301F6"/>
    <w:rsid w:val="00231C44"/>
    <w:rsid w:val="002352CF"/>
    <w:rsid w:val="00235DCB"/>
    <w:rsid w:val="002363C6"/>
    <w:rsid w:val="00236BFB"/>
    <w:rsid w:val="00241549"/>
    <w:rsid w:val="00252EEE"/>
    <w:rsid w:val="00261192"/>
    <w:rsid w:val="0026397C"/>
    <w:rsid w:val="0026450D"/>
    <w:rsid w:val="00266F25"/>
    <w:rsid w:val="002778F4"/>
    <w:rsid w:val="0028478B"/>
    <w:rsid w:val="00287785"/>
    <w:rsid w:val="00295B14"/>
    <w:rsid w:val="002A434A"/>
    <w:rsid w:val="002A7DCE"/>
    <w:rsid w:val="002B0D67"/>
    <w:rsid w:val="002C0748"/>
    <w:rsid w:val="002C07C9"/>
    <w:rsid w:val="002C4290"/>
    <w:rsid w:val="002C5EE4"/>
    <w:rsid w:val="002C6793"/>
    <w:rsid w:val="002D4382"/>
    <w:rsid w:val="002E0BCB"/>
    <w:rsid w:val="002E1397"/>
    <w:rsid w:val="002E39C8"/>
    <w:rsid w:val="002E7342"/>
    <w:rsid w:val="002F10E2"/>
    <w:rsid w:val="002F1F58"/>
    <w:rsid w:val="002F3DF4"/>
    <w:rsid w:val="00304F5B"/>
    <w:rsid w:val="00306491"/>
    <w:rsid w:val="00306DEB"/>
    <w:rsid w:val="00315E05"/>
    <w:rsid w:val="003161D3"/>
    <w:rsid w:val="00316823"/>
    <w:rsid w:val="003208E7"/>
    <w:rsid w:val="00321B35"/>
    <w:rsid w:val="00321FDE"/>
    <w:rsid w:val="003230E6"/>
    <w:rsid w:val="00325486"/>
    <w:rsid w:val="00326BD4"/>
    <w:rsid w:val="00327DE2"/>
    <w:rsid w:val="00330017"/>
    <w:rsid w:val="00330C6E"/>
    <w:rsid w:val="00332FF5"/>
    <w:rsid w:val="00333265"/>
    <w:rsid w:val="0034126A"/>
    <w:rsid w:val="003419B9"/>
    <w:rsid w:val="003421D1"/>
    <w:rsid w:val="00345256"/>
    <w:rsid w:val="003512F1"/>
    <w:rsid w:val="003567DE"/>
    <w:rsid w:val="00357D92"/>
    <w:rsid w:val="00362513"/>
    <w:rsid w:val="003627BB"/>
    <w:rsid w:val="00362E04"/>
    <w:rsid w:val="003636A1"/>
    <w:rsid w:val="00364DFB"/>
    <w:rsid w:val="00366F01"/>
    <w:rsid w:val="00371BF8"/>
    <w:rsid w:val="00380EAD"/>
    <w:rsid w:val="00381BAB"/>
    <w:rsid w:val="0039043E"/>
    <w:rsid w:val="00393E98"/>
    <w:rsid w:val="003A27EA"/>
    <w:rsid w:val="003A3545"/>
    <w:rsid w:val="003A3D7E"/>
    <w:rsid w:val="003A4768"/>
    <w:rsid w:val="003A666E"/>
    <w:rsid w:val="003B1B21"/>
    <w:rsid w:val="003B4A10"/>
    <w:rsid w:val="003B7198"/>
    <w:rsid w:val="003C0236"/>
    <w:rsid w:val="003C33DD"/>
    <w:rsid w:val="003C3585"/>
    <w:rsid w:val="003D2255"/>
    <w:rsid w:val="003D5711"/>
    <w:rsid w:val="003D6209"/>
    <w:rsid w:val="003D6527"/>
    <w:rsid w:val="003D6AC9"/>
    <w:rsid w:val="003E34E3"/>
    <w:rsid w:val="003E4538"/>
    <w:rsid w:val="003E7295"/>
    <w:rsid w:val="003F013E"/>
    <w:rsid w:val="003F2A3B"/>
    <w:rsid w:val="003F7DE0"/>
    <w:rsid w:val="004023F9"/>
    <w:rsid w:val="0040387A"/>
    <w:rsid w:val="00411CEA"/>
    <w:rsid w:val="00413242"/>
    <w:rsid w:val="0041583D"/>
    <w:rsid w:val="00417F18"/>
    <w:rsid w:val="00422180"/>
    <w:rsid w:val="004309AD"/>
    <w:rsid w:val="00431AA6"/>
    <w:rsid w:val="00432CC2"/>
    <w:rsid w:val="00432D86"/>
    <w:rsid w:val="00441DF7"/>
    <w:rsid w:val="0044294D"/>
    <w:rsid w:val="00445913"/>
    <w:rsid w:val="0045137D"/>
    <w:rsid w:val="004568FD"/>
    <w:rsid w:val="004571D0"/>
    <w:rsid w:val="00460322"/>
    <w:rsid w:val="00463059"/>
    <w:rsid w:val="00465352"/>
    <w:rsid w:val="00465626"/>
    <w:rsid w:val="00467D88"/>
    <w:rsid w:val="004772B7"/>
    <w:rsid w:val="0048587E"/>
    <w:rsid w:val="00497AA9"/>
    <w:rsid w:val="004A2B79"/>
    <w:rsid w:val="004B17D6"/>
    <w:rsid w:val="004D6A4C"/>
    <w:rsid w:val="004D7548"/>
    <w:rsid w:val="004D7D02"/>
    <w:rsid w:val="004E46F2"/>
    <w:rsid w:val="004E4838"/>
    <w:rsid w:val="004E6B42"/>
    <w:rsid w:val="004F1E4F"/>
    <w:rsid w:val="004F57E2"/>
    <w:rsid w:val="00501495"/>
    <w:rsid w:val="00502030"/>
    <w:rsid w:val="0050522A"/>
    <w:rsid w:val="00506D60"/>
    <w:rsid w:val="00512F75"/>
    <w:rsid w:val="00515ACF"/>
    <w:rsid w:val="00517955"/>
    <w:rsid w:val="00522F41"/>
    <w:rsid w:val="005240C7"/>
    <w:rsid w:val="00524719"/>
    <w:rsid w:val="00526530"/>
    <w:rsid w:val="00531B7F"/>
    <w:rsid w:val="00531E3E"/>
    <w:rsid w:val="00532C45"/>
    <w:rsid w:val="00535D7C"/>
    <w:rsid w:val="00540BBB"/>
    <w:rsid w:val="00543566"/>
    <w:rsid w:val="00551AD6"/>
    <w:rsid w:val="00554A45"/>
    <w:rsid w:val="00561BF0"/>
    <w:rsid w:val="00561EEE"/>
    <w:rsid w:val="005636A4"/>
    <w:rsid w:val="00567BD8"/>
    <w:rsid w:val="005705F8"/>
    <w:rsid w:val="00570A8F"/>
    <w:rsid w:val="005724D2"/>
    <w:rsid w:val="00572752"/>
    <w:rsid w:val="0057375A"/>
    <w:rsid w:val="00581F99"/>
    <w:rsid w:val="00584EA4"/>
    <w:rsid w:val="00590531"/>
    <w:rsid w:val="005948E0"/>
    <w:rsid w:val="0059553B"/>
    <w:rsid w:val="005A5E29"/>
    <w:rsid w:val="005A74B8"/>
    <w:rsid w:val="005B111E"/>
    <w:rsid w:val="005B179F"/>
    <w:rsid w:val="005B612B"/>
    <w:rsid w:val="005B618C"/>
    <w:rsid w:val="005C1A17"/>
    <w:rsid w:val="005C733C"/>
    <w:rsid w:val="005D0AB9"/>
    <w:rsid w:val="005D2432"/>
    <w:rsid w:val="005D7DDF"/>
    <w:rsid w:val="005E1B81"/>
    <w:rsid w:val="005E754B"/>
    <w:rsid w:val="005F0780"/>
    <w:rsid w:val="005F3921"/>
    <w:rsid w:val="00606378"/>
    <w:rsid w:val="00612D10"/>
    <w:rsid w:val="00615D29"/>
    <w:rsid w:val="006224B1"/>
    <w:rsid w:val="00624908"/>
    <w:rsid w:val="00624D0B"/>
    <w:rsid w:val="00626D72"/>
    <w:rsid w:val="00633E4C"/>
    <w:rsid w:val="006359DB"/>
    <w:rsid w:val="00636A2D"/>
    <w:rsid w:val="00644FCA"/>
    <w:rsid w:val="006548E3"/>
    <w:rsid w:val="006646A5"/>
    <w:rsid w:val="00664A45"/>
    <w:rsid w:val="00664C23"/>
    <w:rsid w:val="00671996"/>
    <w:rsid w:val="006725F0"/>
    <w:rsid w:val="0067299F"/>
    <w:rsid w:val="00675EBA"/>
    <w:rsid w:val="006824F6"/>
    <w:rsid w:val="00687612"/>
    <w:rsid w:val="0069125E"/>
    <w:rsid w:val="006B4A32"/>
    <w:rsid w:val="006B63FD"/>
    <w:rsid w:val="006C65C2"/>
    <w:rsid w:val="006D32DE"/>
    <w:rsid w:val="006D38D5"/>
    <w:rsid w:val="006E41A0"/>
    <w:rsid w:val="006E5CF8"/>
    <w:rsid w:val="006E60A8"/>
    <w:rsid w:val="006E6359"/>
    <w:rsid w:val="006F0C53"/>
    <w:rsid w:val="006F3FEE"/>
    <w:rsid w:val="00700997"/>
    <w:rsid w:val="00701F59"/>
    <w:rsid w:val="007051E3"/>
    <w:rsid w:val="00712A9A"/>
    <w:rsid w:val="007222CC"/>
    <w:rsid w:val="00723860"/>
    <w:rsid w:val="00730015"/>
    <w:rsid w:val="00732D2A"/>
    <w:rsid w:val="007332C3"/>
    <w:rsid w:val="00734E63"/>
    <w:rsid w:val="0073516A"/>
    <w:rsid w:val="00736A43"/>
    <w:rsid w:val="0073798D"/>
    <w:rsid w:val="00740903"/>
    <w:rsid w:val="007429E9"/>
    <w:rsid w:val="00747AF4"/>
    <w:rsid w:val="007505E6"/>
    <w:rsid w:val="00753E16"/>
    <w:rsid w:val="00755919"/>
    <w:rsid w:val="00755B82"/>
    <w:rsid w:val="00763777"/>
    <w:rsid w:val="00766552"/>
    <w:rsid w:val="00770B5A"/>
    <w:rsid w:val="007714B6"/>
    <w:rsid w:val="00771DE1"/>
    <w:rsid w:val="007747FF"/>
    <w:rsid w:val="007762D4"/>
    <w:rsid w:val="00781486"/>
    <w:rsid w:val="007817CF"/>
    <w:rsid w:val="0078379B"/>
    <w:rsid w:val="00796EFB"/>
    <w:rsid w:val="007A1A75"/>
    <w:rsid w:val="007A21AF"/>
    <w:rsid w:val="007A2A28"/>
    <w:rsid w:val="007B0F8A"/>
    <w:rsid w:val="007B1007"/>
    <w:rsid w:val="007B17AD"/>
    <w:rsid w:val="007B3EF8"/>
    <w:rsid w:val="007B4E7E"/>
    <w:rsid w:val="007B5BC0"/>
    <w:rsid w:val="007B709A"/>
    <w:rsid w:val="007C1754"/>
    <w:rsid w:val="007C7610"/>
    <w:rsid w:val="007C7B73"/>
    <w:rsid w:val="007D765A"/>
    <w:rsid w:val="007E1AB3"/>
    <w:rsid w:val="007E422D"/>
    <w:rsid w:val="007E74D1"/>
    <w:rsid w:val="007F02A7"/>
    <w:rsid w:val="007F22D2"/>
    <w:rsid w:val="0080490C"/>
    <w:rsid w:val="0081038F"/>
    <w:rsid w:val="0082019D"/>
    <w:rsid w:val="00821069"/>
    <w:rsid w:val="00822277"/>
    <w:rsid w:val="00826D34"/>
    <w:rsid w:val="008322F0"/>
    <w:rsid w:val="00837AA4"/>
    <w:rsid w:val="00837F29"/>
    <w:rsid w:val="008408D4"/>
    <w:rsid w:val="00847BC9"/>
    <w:rsid w:val="008707B8"/>
    <w:rsid w:val="008829B8"/>
    <w:rsid w:val="0088563B"/>
    <w:rsid w:val="0088731A"/>
    <w:rsid w:val="00891B4F"/>
    <w:rsid w:val="00892814"/>
    <w:rsid w:val="00893624"/>
    <w:rsid w:val="00893E32"/>
    <w:rsid w:val="008A01D5"/>
    <w:rsid w:val="008A040B"/>
    <w:rsid w:val="008A0842"/>
    <w:rsid w:val="008A2C9A"/>
    <w:rsid w:val="008A364A"/>
    <w:rsid w:val="008A6A37"/>
    <w:rsid w:val="008A7534"/>
    <w:rsid w:val="008B427F"/>
    <w:rsid w:val="008B5980"/>
    <w:rsid w:val="008B7EF0"/>
    <w:rsid w:val="008C0A86"/>
    <w:rsid w:val="008C0A8C"/>
    <w:rsid w:val="008C45C5"/>
    <w:rsid w:val="008C78B0"/>
    <w:rsid w:val="008D08BA"/>
    <w:rsid w:val="008D2756"/>
    <w:rsid w:val="008E3F0E"/>
    <w:rsid w:val="008E566A"/>
    <w:rsid w:val="008E6696"/>
    <w:rsid w:val="008E6C0D"/>
    <w:rsid w:val="008F00B0"/>
    <w:rsid w:val="008F18B5"/>
    <w:rsid w:val="008F4326"/>
    <w:rsid w:val="00902D4B"/>
    <w:rsid w:val="00905633"/>
    <w:rsid w:val="00907B42"/>
    <w:rsid w:val="00910906"/>
    <w:rsid w:val="00915478"/>
    <w:rsid w:val="00921C08"/>
    <w:rsid w:val="00923069"/>
    <w:rsid w:val="00926B2E"/>
    <w:rsid w:val="00927CEF"/>
    <w:rsid w:val="00931BCB"/>
    <w:rsid w:val="00936682"/>
    <w:rsid w:val="009411AF"/>
    <w:rsid w:val="0094313A"/>
    <w:rsid w:val="0094674E"/>
    <w:rsid w:val="00952B63"/>
    <w:rsid w:val="00960177"/>
    <w:rsid w:val="009621F9"/>
    <w:rsid w:val="009676A5"/>
    <w:rsid w:val="00970AB1"/>
    <w:rsid w:val="00977812"/>
    <w:rsid w:val="0098100D"/>
    <w:rsid w:val="00981B27"/>
    <w:rsid w:val="00983A15"/>
    <w:rsid w:val="00984AFF"/>
    <w:rsid w:val="00987850"/>
    <w:rsid w:val="009939A4"/>
    <w:rsid w:val="00995487"/>
    <w:rsid w:val="009A0C8D"/>
    <w:rsid w:val="009A3377"/>
    <w:rsid w:val="009A57E4"/>
    <w:rsid w:val="009A6C0E"/>
    <w:rsid w:val="009B1F24"/>
    <w:rsid w:val="009B25DF"/>
    <w:rsid w:val="009B3AF0"/>
    <w:rsid w:val="009B3EFD"/>
    <w:rsid w:val="009B6753"/>
    <w:rsid w:val="009C2620"/>
    <w:rsid w:val="009D19DB"/>
    <w:rsid w:val="009D4992"/>
    <w:rsid w:val="009E5388"/>
    <w:rsid w:val="009E68C1"/>
    <w:rsid w:val="009F3142"/>
    <w:rsid w:val="00A01CEA"/>
    <w:rsid w:val="00A10291"/>
    <w:rsid w:val="00A10F97"/>
    <w:rsid w:val="00A13183"/>
    <w:rsid w:val="00A13670"/>
    <w:rsid w:val="00A15437"/>
    <w:rsid w:val="00A2329C"/>
    <w:rsid w:val="00A25BBE"/>
    <w:rsid w:val="00A26291"/>
    <w:rsid w:val="00A30F37"/>
    <w:rsid w:val="00A41B30"/>
    <w:rsid w:val="00A46675"/>
    <w:rsid w:val="00A51EB5"/>
    <w:rsid w:val="00A56533"/>
    <w:rsid w:val="00A56CCC"/>
    <w:rsid w:val="00A62A50"/>
    <w:rsid w:val="00A63F00"/>
    <w:rsid w:val="00A67653"/>
    <w:rsid w:val="00A73F10"/>
    <w:rsid w:val="00A773DB"/>
    <w:rsid w:val="00A80CD7"/>
    <w:rsid w:val="00A8134B"/>
    <w:rsid w:val="00AA0C6B"/>
    <w:rsid w:val="00AA16C2"/>
    <w:rsid w:val="00AA3B6C"/>
    <w:rsid w:val="00AA3B76"/>
    <w:rsid w:val="00AA6551"/>
    <w:rsid w:val="00AB0325"/>
    <w:rsid w:val="00AB0DC7"/>
    <w:rsid w:val="00AB2913"/>
    <w:rsid w:val="00AC137A"/>
    <w:rsid w:val="00AC19B0"/>
    <w:rsid w:val="00AD0838"/>
    <w:rsid w:val="00AD27F0"/>
    <w:rsid w:val="00AE3AB5"/>
    <w:rsid w:val="00AE6366"/>
    <w:rsid w:val="00AF400B"/>
    <w:rsid w:val="00AF60AD"/>
    <w:rsid w:val="00B00DCB"/>
    <w:rsid w:val="00B10DDC"/>
    <w:rsid w:val="00B11AD1"/>
    <w:rsid w:val="00B13FD8"/>
    <w:rsid w:val="00B20B0C"/>
    <w:rsid w:val="00B233E0"/>
    <w:rsid w:val="00B348C1"/>
    <w:rsid w:val="00B36CB8"/>
    <w:rsid w:val="00B3784F"/>
    <w:rsid w:val="00B41134"/>
    <w:rsid w:val="00B43347"/>
    <w:rsid w:val="00B43FE1"/>
    <w:rsid w:val="00B4630E"/>
    <w:rsid w:val="00B4780E"/>
    <w:rsid w:val="00B47E36"/>
    <w:rsid w:val="00B57CF5"/>
    <w:rsid w:val="00B610A6"/>
    <w:rsid w:val="00B663D9"/>
    <w:rsid w:val="00B7269B"/>
    <w:rsid w:val="00B728AB"/>
    <w:rsid w:val="00B731FD"/>
    <w:rsid w:val="00B737BC"/>
    <w:rsid w:val="00B75B51"/>
    <w:rsid w:val="00B830F6"/>
    <w:rsid w:val="00B86C54"/>
    <w:rsid w:val="00B9277A"/>
    <w:rsid w:val="00B93F9D"/>
    <w:rsid w:val="00B964F7"/>
    <w:rsid w:val="00B97B57"/>
    <w:rsid w:val="00BA0CCB"/>
    <w:rsid w:val="00BA5A00"/>
    <w:rsid w:val="00BA7FEE"/>
    <w:rsid w:val="00BC52CA"/>
    <w:rsid w:val="00BC701E"/>
    <w:rsid w:val="00BD1F81"/>
    <w:rsid w:val="00BD2BFF"/>
    <w:rsid w:val="00BE00AC"/>
    <w:rsid w:val="00BE2AF1"/>
    <w:rsid w:val="00BE5DED"/>
    <w:rsid w:val="00BF4961"/>
    <w:rsid w:val="00BF617C"/>
    <w:rsid w:val="00C030A0"/>
    <w:rsid w:val="00C1797F"/>
    <w:rsid w:val="00C17B41"/>
    <w:rsid w:val="00C241D0"/>
    <w:rsid w:val="00C27569"/>
    <w:rsid w:val="00C401F1"/>
    <w:rsid w:val="00C42240"/>
    <w:rsid w:val="00C4751A"/>
    <w:rsid w:val="00C50FE5"/>
    <w:rsid w:val="00C62306"/>
    <w:rsid w:val="00C6674F"/>
    <w:rsid w:val="00C72A94"/>
    <w:rsid w:val="00C72BBF"/>
    <w:rsid w:val="00C7474F"/>
    <w:rsid w:val="00C74D4E"/>
    <w:rsid w:val="00C770DB"/>
    <w:rsid w:val="00C8288E"/>
    <w:rsid w:val="00C8582C"/>
    <w:rsid w:val="00C904F6"/>
    <w:rsid w:val="00CA1011"/>
    <w:rsid w:val="00CA1765"/>
    <w:rsid w:val="00CA1FBA"/>
    <w:rsid w:val="00CA24D0"/>
    <w:rsid w:val="00CA4C7E"/>
    <w:rsid w:val="00CB0ED2"/>
    <w:rsid w:val="00CB1543"/>
    <w:rsid w:val="00CC4420"/>
    <w:rsid w:val="00CD4F37"/>
    <w:rsid w:val="00CD7955"/>
    <w:rsid w:val="00CE1CD5"/>
    <w:rsid w:val="00CE2C80"/>
    <w:rsid w:val="00CE3527"/>
    <w:rsid w:val="00CE4594"/>
    <w:rsid w:val="00CF0920"/>
    <w:rsid w:val="00CF307C"/>
    <w:rsid w:val="00CF312A"/>
    <w:rsid w:val="00CF318D"/>
    <w:rsid w:val="00CF6735"/>
    <w:rsid w:val="00D039E5"/>
    <w:rsid w:val="00D10BC3"/>
    <w:rsid w:val="00D12541"/>
    <w:rsid w:val="00D128AB"/>
    <w:rsid w:val="00D2176B"/>
    <w:rsid w:val="00D23448"/>
    <w:rsid w:val="00D243A0"/>
    <w:rsid w:val="00D34EFD"/>
    <w:rsid w:val="00D363C6"/>
    <w:rsid w:val="00D37639"/>
    <w:rsid w:val="00D4393D"/>
    <w:rsid w:val="00D46AF7"/>
    <w:rsid w:val="00D515B2"/>
    <w:rsid w:val="00D518C7"/>
    <w:rsid w:val="00D5299D"/>
    <w:rsid w:val="00D556FC"/>
    <w:rsid w:val="00D55E97"/>
    <w:rsid w:val="00D67A27"/>
    <w:rsid w:val="00D8009B"/>
    <w:rsid w:val="00D81360"/>
    <w:rsid w:val="00D83D9E"/>
    <w:rsid w:val="00D844FF"/>
    <w:rsid w:val="00D85C13"/>
    <w:rsid w:val="00D9111D"/>
    <w:rsid w:val="00DA351E"/>
    <w:rsid w:val="00DA4058"/>
    <w:rsid w:val="00DA61FE"/>
    <w:rsid w:val="00DA6C93"/>
    <w:rsid w:val="00DA7CEB"/>
    <w:rsid w:val="00DB6E21"/>
    <w:rsid w:val="00DC0482"/>
    <w:rsid w:val="00DC23E2"/>
    <w:rsid w:val="00DC2A6D"/>
    <w:rsid w:val="00DD2DFF"/>
    <w:rsid w:val="00DD3237"/>
    <w:rsid w:val="00DE2A74"/>
    <w:rsid w:val="00DE3651"/>
    <w:rsid w:val="00DE4905"/>
    <w:rsid w:val="00DE4A8E"/>
    <w:rsid w:val="00DE51CA"/>
    <w:rsid w:val="00DE7D2F"/>
    <w:rsid w:val="00DF1547"/>
    <w:rsid w:val="00E07CCE"/>
    <w:rsid w:val="00E10250"/>
    <w:rsid w:val="00E14AA3"/>
    <w:rsid w:val="00E20813"/>
    <w:rsid w:val="00E23DBD"/>
    <w:rsid w:val="00E268B8"/>
    <w:rsid w:val="00E36CD5"/>
    <w:rsid w:val="00E41298"/>
    <w:rsid w:val="00E414BD"/>
    <w:rsid w:val="00E45262"/>
    <w:rsid w:val="00E5007E"/>
    <w:rsid w:val="00E602FA"/>
    <w:rsid w:val="00E638CE"/>
    <w:rsid w:val="00E6412B"/>
    <w:rsid w:val="00E65402"/>
    <w:rsid w:val="00E6690A"/>
    <w:rsid w:val="00E71100"/>
    <w:rsid w:val="00E71EAD"/>
    <w:rsid w:val="00E83994"/>
    <w:rsid w:val="00E8612D"/>
    <w:rsid w:val="00E878F7"/>
    <w:rsid w:val="00EA0944"/>
    <w:rsid w:val="00EB5154"/>
    <w:rsid w:val="00EB7396"/>
    <w:rsid w:val="00EC1E9F"/>
    <w:rsid w:val="00EC635B"/>
    <w:rsid w:val="00EC6628"/>
    <w:rsid w:val="00ED0587"/>
    <w:rsid w:val="00ED0D7F"/>
    <w:rsid w:val="00ED1A00"/>
    <w:rsid w:val="00EE0013"/>
    <w:rsid w:val="00EE1E59"/>
    <w:rsid w:val="00EF3688"/>
    <w:rsid w:val="00EF3D91"/>
    <w:rsid w:val="00EF415F"/>
    <w:rsid w:val="00EF6AD9"/>
    <w:rsid w:val="00F0055A"/>
    <w:rsid w:val="00F00941"/>
    <w:rsid w:val="00F07DD7"/>
    <w:rsid w:val="00F132D1"/>
    <w:rsid w:val="00F17EF7"/>
    <w:rsid w:val="00F23923"/>
    <w:rsid w:val="00F272BE"/>
    <w:rsid w:val="00F31811"/>
    <w:rsid w:val="00F34AD5"/>
    <w:rsid w:val="00F354C1"/>
    <w:rsid w:val="00F4287A"/>
    <w:rsid w:val="00F50E3D"/>
    <w:rsid w:val="00F513D7"/>
    <w:rsid w:val="00F54A81"/>
    <w:rsid w:val="00F54BDE"/>
    <w:rsid w:val="00F61883"/>
    <w:rsid w:val="00F623FC"/>
    <w:rsid w:val="00F63D1F"/>
    <w:rsid w:val="00F71444"/>
    <w:rsid w:val="00F81E22"/>
    <w:rsid w:val="00F822C3"/>
    <w:rsid w:val="00F82A82"/>
    <w:rsid w:val="00F92D40"/>
    <w:rsid w:val="00F95B55"/>
    <w:rsid w:val="00FA0B55"/>
    <w:rsid w:val="00FA1092"/>
    <w:rsid w:val="00FA5080"/>
    <w:rsid w:val="00FA64E5"/>
    <w:rsid w:val="00FA7606"/>
    <w:rsid w:val="00FB0BA0"/>
    <w:rsid w:val="00FB2BB5"/>
    <w:rsid w:val="00FB34C7"/>
    <w:rsid w:val="00FB7189"/>
    <w:rsid w:val="00FC16AB"/>
    <w:rsid w:val="00FC32B0"/>
    <w:rsid w:val="00FC52D1"/>
    <w:rsid w:val="00FD0DF7"/>
    <w:rsid w:val="00FD437C"/>
    <w:rsid w:val="00FD6BE3"/>
    <w:rsid w:val="00FE298A"/>
    <w:rsid w:val="00FE45F9"/>
    <w:rsid w:val="00FF06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8D98A6"/>
  <w15:chartTrackingRefBased/>
  <w15:docId w15:val="{AD4A8CEA-AECD-462B-94C5-D9F8D4572A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G Times (W1)" w:eastAsia="Times New Roman" w:hAnsi="CG Times (W1)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81360"/>
    <w:pPr>
      <w:spacing w:after="120"/>
      <w:jc w:val="both"/>
    </w:pPr>
    <w:rPr>
      <w:rFonts w:ascii="Times New Roman" w:hAnsi="Times New Roman"/>
      <w:sz w:val="24"/>
      <w:lang w:val="es-ES_tradnl"/>
    </w:rPr>
  </w:style>
  <w:style w:type="paragraph" w:styleId="Ttulo1">
    <w:name w:val="heading 1"/>
    <w:basedOn w:val="Normal"/>
    <w:next w:val="Primerprrafo"/>
    <w:qFormat/>
    <w:pPr>
      <w:keepNext/>
      <w:keepLines/>
      <w:numPr>
        <w:numId w:val="1"/>
      </w:numPr>
      <w:spacing w:before="480" w:after="240"/>
      <w:jc w:val="left"/>
      <w:outlineLvl w:val="0"/>
    </w:pPr>
    <w:rPr>
      <w:rFonts w:ascii="Arial" w:hAnsi="Arial"/>
      <w:b/>
      <w:sz w:val="48"/>
    </w:rPr>
  </w:style>
  <w:style w:type="paragraph" w:styleId="Ttulo2">
    <w:name w:val="heading 2"/>
    <w:basedOn w:val="Normal"/>
    <w:next w:val="Primerprrafo"/>
    <w:qFormat/>
    <w:pPr>
      <w:keepNext/>
      <w:keepLines/>
      <w:numPr>
        <w:ilvl w:val="1"/>
        <w:numId w:val="1"/>
      </w:numPr>
      <w:spacing w:before="240"/>
      <w:jc w:val="left"/>
      <w:outlineLvl w:val="1"/>
    </w:pPr>
    <w:rPr>
      <w:rFonts w:ascii="Arial" w:hAnsi="Arial"/>
      <w:b/>
      <w:sz w:val="36"/>
    </w:rPr>
  </w:style>
  <w:style w:type="paragraph" w:styleId="Ttulo3">
    <w:name w:val="heading 3"/>
    <w:basedOn w:val="Normal"/>
    <w:next w:val="Primerprrafo"/>
    <w:qFormat/>
    <w:pPr>
      <w:keepNext/>
      <w:keepLines/>
      <w:numPr>
        <w:ilvl w:val="2"/>
        <w:numId w:val="1"/>
      </w:numPr>
      <w:spacing w:before="240"/>
      <w:jc w:val="left"/>
      <w:outlineLvl w:val="2"/>
    </w:pPr>
    <w:rPr>
      <w:b/>
      <w:sz w:val="28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b/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rFonts w:ascii="Arial" w:hAnsi="Arial"/>
      <w:i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rimerprrafo">
    <w:name w:val="Primer párrafo"/>
    <w:basedOn w:val="Normal"/>
    <w:next w:val="Normal"/>
  </w:style>
  <w:style w:type="character" w:styleId="Refdenotaalfinal">
    <w:name w:val="endnote reference"/>
    <w:semiHidden/>
    <w:rPr>
      <w:vertAlign w:val="superscript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semiHidden/>
    <w:pPr>
      <w:tabs>
        <w:tab w:val="center" w:pos="4819"/>
        <w:tab w:val="right" w:pos="9071"/>
      </w:tabs>
    </w:pPr>
  </w:style>
  <w:style w:type="paragraph" w:styleId="Encabezado">
    <w:name w:val="header"/>
    <w:basedOn w:val="Normal"/>
    <w:semiHidden/>
    <w:pPr>
      <w:tabs>
        <w:tab w:val="center" w:pos="4819"/>
        <w:tab w:val="right" w:pos="9071"/>
      </w:tabs>
    </w:pPr>
  </w:style>
  <w:style w:type="paragraph" w:styleId="Textonotapie">
    <w:name w:val="footnote text"/>
    <w:basedOn w:val="Normal"/>
    <w:semiHidden/>
    <w:rPr>
      <w:sz w:val="18"/>
    </w:rPr>
  </w:style>
  <w:style w:type="paragraph" w:styleId="Sangranormal">
    <w:name w:val="Normal Indent"/>
    <w:basedOn w:val="Normal"/>
    <w:semiHidden/>
    <w:pPr>
      <w:ind w:left="708"/>
    </w:pPr>
  </w:style>
  <w:style w:type="paragraph" w:customStyle="1" w:styleId="lista">
    <w:name w:val="lista"/>
    <w:basedOn w:val="Normal"/>
    <w:pPr>
      <w:ind w:left="852" w:hanging="284"/>
    </w:pPr>
  </w:style>
  <w:style w:type="paragraph" w:customStyle="1" w:styleId="Programa">
    <w:name w:val="Programa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pacing w:after="0"/>
      <w:ind w:firstLine="142"/>
      <w:jc w:val="left"/>
    </w:pPr>
    <w:rPr>
      <w:rFonts w:ascii="Courier New" w:hAnsi="Courier New"/>
      <w:noProof/>
      <w:sz w:val="18"/>
    </w:rPr>
  </w:style>
  <w:style w:type="paragraph" w:customStyle="1" w:styleId="Sangrapunto">
    <w:name w:val="Sangría punto"/>
    <w:basedOn w:val="Sangranormal"/>
    <w:pPr>
      <w:ind w:left="1418" w:hanging="282"/>
    </w:pPr>
  </w:style>
  <w:style w:type="character" w:styleId="Nmerodepgina">
    <w:name w:val="page number"/>
    <w:basedOn w:val="Fuentedeprrafopredeter"/>
    <w:semiHidden/>
  </w:style>
  <w:style w:type="paragraph" w:styleId="Sangradetextonormal">
    <w:name w:val="Body Text Indent"/>
    <w:basedOn w:val="Normal"/>
    <w:semiHidden/>
  </w:style>
  <w:style w:type="paragraph" w:styleId="Sangra2detindependiente">
    <w:name w:val="Body Text Indent 2"/>
    <w:basedOn w:val="Normal"/>
    <w:semiHidden/>
    <w:pPr>
      <w:ind w:left="360"/>
    </w:pPr>
  </w:style>
  <w:style w:type="paragraph" w:styleId="Sangra3detindependiente">
    <w:name w:val="Body Text Indent 3"/>
    <w:basedOn w:val="Normal"/>
    <w:semiHidden/>
    <w:pPr>
      <w:ind w:firstLine="426"/>
    </w:pPr>
    <w:rPr>
      <w:rFonts w:ascii="Garmond (W1)" w:hAnsi="Garmond (W1)"/>
      <w:sz w:val="22"/>
    </w:rPr>
  </w:style>
  <w:style w:type="paragraph" w:styleId="Textoindependiente">
    <w:name w:val="Body Text"/>
    <w:basedOn w:val="Normal"/>
    <w:semiHidden/>
    <w:rPr>
      <w:rFonts w:ascii="Arial" w:hAnsi="Arial"/>
      <w:b/>
      <w:snapToGrid w:val="0"/>
      <w:color w:val="000000"/>
    </w:rPr>
  </w:style>
  <w:style w:type="character" w:styleId="Refdecomentario">
    <w:name w:val="annotation reference"/>
    <w:semiHidden/>
    <w:rPr>
      <w:sz w:val="16"/>
    </w:rPr>
  </w:style>
  <w:style w:type="paragraph" w:styleId="Textocomentario">
    <w:name w:val="annotation text"/>
    <w:basedOn w:val="Normal"/>
    <w:semiHidden/>
    <w:rPr>
      <w:sz w:val="20"/>
    </w:rPr>
  </w:style>
  <w:style w:type="paragraph" w:styleId="Asuntodelcomentario">
    <w:name w:val="annotation subject"/>
    <w:basedOn w:val="Textocomentario"/>
    <w:next w:val="Textocomentario"/>
    <w:semiHidden/>
    <w:rPr>
      <w:b/>
      <w:bCs/>
    </w:rPr>
  </w:style>
  <w:style w:type="paragraph" w:styleId="Textodeglobo">
    <w:name w:val="Balloon Text"/>
    <w:basedOn w:val="Normal"/>
    <w:semiHidden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C401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uiPriority w:val="99"/>
    <w:unhideWhenUsed/>
    <w:rsid w:val="00770B5A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IN\WORD\JOSE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115B17B364E2B45838214934EA0D69E" ma:contentTypeVersion="11" ma:contentTypeDescription="Crear nuevo documento." ma:contentTypeScope="" ma:versionID="d7b1633d3baebf151c1e61bfd713db2c">
  <xsd:schema xmlns:xsd="http://www.w3.org/2001/XMLSchema" xmlns:xs="http://www.w3.org/2001/XMLSchema" xmlns:p="http://schemas.microsoft.com/office/2006/metadata/properties" xmlns:ns2="123a5d0a-2c4b-42ba-9da3-b6326b37dedb" xmlns:ns3="86b5d7e1-ba5e-4c3f-8e4f-b375425e9eb7" targetNamespace="http://schemas.microsoft.com/office/2006/metadata/properties" ma:root="true" ma:fieldsID="18fbb43be1966bae64d120d9867363b9" ns2:_="" ns3:_="">
    <xsd:import namespace="123a5d0a-2c4b-42ba-9da3-b6326b37dedb"/>
    <xsd:import namespace="86b5d7e1-ba5e-4c3f-8e4f-b375425e9eb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3a5d0a-2c4b-42ba-9da3-b6326b37ded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Etiquetas de imagen" ma:readOnly="false" ma:fieldId="{5cf76f15-5ced-4ddc-b409-7134ff3c332f}" ma:taxonomyMulti="true" ma:sspId="6b79bab5-423c-41bb-b2a6-fa644551eac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b5d7e1-ba5e-4c3f-8e4f-b375425e9eb7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f7a47de-cdf2-4ce4-83c1-aa7c05e863ca}" ma:internalName="TaxCatchAll" ma:showField="CatchAllData" ma:web="86b5d7e1-ba5e-4c3f-8e4f-b375425e9eb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23a5d0a-2c4b-42ba-9da3-b6326b37dedb">
      <Terms xmlns="http://schemas.microsoft.com/office/infopath/2007/PartnerControls"/>
    </lcf76f155ced4ddcb4097134ff3c332f>
    <TaxCatchAll xmlns="86b5d7e1-ba5e-4c3f-8e4f-b375425e9eb7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2473263-E490-4F7D-9E5E-D6C8B5827BA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3a5d0a-2c4b-42ba-9da3-b6326b37dedb"/>
    <ds:schemaRef ds:uri="86b5d7e1-ba5e-4c3f-8e4f-b375425e9eb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CBA0D67-740A-4BA7-9C61-BEC32A35A608}">
  <ds:schemaRefs>
    <ds:schemaRef ds:uri="http://schemas.microsoft.com/office/2006/metadata/properties"/>
    <ds:schemaRef ds:uri="http://schemas.microsoft.com/office/infopath/2007/PartnerControls"/>
    <ds:schemaRef ds:uri="123a5d0a-2c4b-42ba-9da3-b6326b37dedb"/>
    <ds:schemaRef ds:uri="86b5d7e1-ba5e-4c3f-8e4f-b375425e9eb7"/>
  </ds:schemaRefs>
</ds:datastoreItem>
</file>

<file path=customXml/itemProps3.xml><?xml version="1.0" encoding="utf-8"?>
<ds:datastoreItem xmlns:ds="http://schemas.openxmlformats.org/officeDocument/2006/customXml" ds:itemID="{F46D2442-2D48-481C-BAB1-B554BD2FA8F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JOSE.DOT</Template>
  <TotalTime>136</TotalTime>
  <Pages>5</Pages>
  <Words>41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Operativos</vt:lpstr>
    </vt:vector>
  </TitlesOfParts>
  <Company>Universidad de Oviedo, ATC</Company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Operativos</dc:title>
  <dc:subject>Estruct, comput. Prácticas</dc:subject>
  <dc:creator>Joaquín Entrialgo Castaño</dc:creator>
  <cp:keywords/>
  <dc:description/>
  <cp:lastModifiedBy>usuario</cp:lastModifiedBy>
  <cp:revision>17</cp:revision>
  <cp:lastPrinted>2011-11-15T12:40:00Z</cp:lastPrinted>
  <dcterms:created xsi:type="dcterms:W3CDTF">2024-07-26T11:57:00Z</dcterms:created>
  <dcterms:modified xsi:type="dcterms:W3CDTF">2024-09-19T14:52:00Z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0x0101004115B17B364E2B45838214934EA0D69E</vt:lpwstr>
  </property>
  <property fmtid="{D5CDD505-2E9C-101B-9397-08002B2CF9AE}" pid="3" name="MediaServiceImageTags">
    <vt:lpwstr/>
  </property>
</Properties>
</file>